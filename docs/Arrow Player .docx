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88415555"/>
        <w:docPartObj>
          <w:docPartGallery w:val="Cover Pages"/>
          <w:docPartUnique/>
        </w:docPartObj>
      </w:sdtPr>
      <w:sdtContent>
        <w:p w:rsidR="006B04F0" w:rsidRDefault="003B28F4">
          <w:pPr>
            <w:pStyle w:val="Logo"/>
          </w:pPr>
          <w:sdt>
            <w:sdtPr>
              <w:alias w:val="Click icon at right to replace logo"/>
              <w:tag w:val="Click icon at right to replace logo"/>
              <w:id w:val="-2090688503"/>
              <w:picture/>
            </w:sdtPr>
            <w:sdtContent>
              <w:r w:rsidR="00440C01">
                <w:rPr>
                  <w:noProof/>
                  <w:lang w:eastAsia="en-US"/>
                </w:rPr>
                <w:drawing>
                  <wp:inline distT="0" distB="0" distL="0" distR="0">
                    <wp:extent cx="3114514" cy="3114514"/>
                    <wp:effectExtent l="0" t="0" r="0" b="0"/>
                    <wp:docPr id="4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114514" cy="31145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  <w:r w:rsidR="000C589A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0" b="6985"/>
                    <wp:wrapTopAndBottom/>
                    <wp:docPr id="1" name="Text Box 1" descr="Text box displaying 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mpany contact information"/>
                                </w:tblPr>
                                <w:tblGrid>
                                  <w:gridCol w:w="264"/>
                                  <w:gridCol w:w="44"/>
                                  <w:gridCol w:w="264"/>
                                  <w:gridCol w:w="44"/>
                                  <w:gridCol w:w="264"/>
                                </w:tblGrid>
                                <w:tr w:rsidR="006B04F0" w:rsidTr="00FA4616">
                                  <w:trPr>
                                    <w:trHeight w:val="331"/>
                                  </w:trPr>
                                  <w:tc>
                                    <w:tcPr>
                                      <w:tcW w:w="1497" w:type="pct"/>
                                    </w:tcPr>
                                    <w:p w:rsidR="006B04F0" w:rsidRDefault="006B04F0" w:rsidP="00FA4616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249" w:type="pct"/>
                                    </w:tcPr>
                                    <w:p w:rsidR="006B04F0" w:rsidRDefault="006B04F0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2" w:type="pct"/>
                                    </w:tcPr>
                                    <w:p w:rsidR="006B04F0" w:rsidRDefault="006B04F0">
                                      <w:pPr>
                                        <w:pStyle w:val="ContactInfo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49" w:type="pct"/>
                                    </w:tcPr>
                                    <w:p w:rsidR="006B04F0" w:rsidRDefault="006B04F0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2" w:type="pct"/>
                                    </w:tcPr>
                                    <w:p w:rsidR="006B04F0" w:rsidRDefault="006B04F0" w:rsidP="00FA4616">
                                      <w:pPr>
                                        <w:pStyle w:val="ContactInfo"/>
                                        <w:jc w:val="right"/>
                                      </w:pPr>
                                    </w:p>
                                  </w:tc>
                                </w:tr>
                              </w:tbl>
                              <w:p w:rsidR="006B04F0" w:rsidRDefault="006B04F0">
                                <w:pPr>
                                  <w:pStyle w:val="NoSpacing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Text box displaying company contact information" style="position:absolute;left:0;text-align:left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" fillcolor="#f24f4f [3204]" stroked="f" strokeweight=".5pt">
                    <v:textbox inset="12.96pt,0,12.96pt,0">
                      <w:txbxContent>
                        <w:tbl>
                          <w:tblPr>
                            <w:tblW w:w="498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mpany contact information"/>
                          </w:tblPr>
                          <w:tblGrid>
                            <w:gridCol w:w="264"/>
                            <w:gridCol w:w="44"/>
                            <w:gridCol w:w="264"/>
                            <w:gridCol w:w="44"/>
                            <w:gridCol w:w="264"/>
                          </w:tblGrid>
                          <w:tr w:rsidR="006B04F0" w:rsidTr="00FA4616">
                            <w:trPr>
                              <w:trHeight w:val="331"/>
                            </w:trPr>
                            <w:tc>
                              <w:tcPr>
                                <w:tcW w:w="1497" w:type="pct"/>
                              </w:tcPr>
                              <w:p w:rsidR="006B04F0" w:rsidRDefault="006B04F0" w:rsidP="00FA4616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249" w:type="pct"/>
                              </w:tcPr>
                              <w:p w:rsidR="006B04F0" w:rsidRDefault="006B04F0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2" w:type="pct"/>
                              </w:tcPr>
                              <w:p w:rsidR="006B04F0" w:rsidRDefault="006B04F0">
                                <w:pPr>
                                  <w:pStyle w:val="ContactInfo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49" w:type="pct"/>
                              </w:tcPr>
                              <w:p w:rsidR="006B04F0" w:rsidRDefault="006B04F0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2" w:type="pct"/>
                              </w:tcPr>
                              <w:p w:rsidR="006B04F0" w:rsidRDefault="006B04F0" w:rsidP="00FA4616">
                                <w:pPr>
                                  <w:pStyle w:val="ContactInfo"/>
                                  <w:jc w:val="right"/>
                                </w:pPr>
                              </w:p>
                            </w:tc>
                          </w:tr>
                        </w:tbl>
                        <w:p w:rsidR="006B04F0" w:rsidRDefault="006B04F0">
                          <w:pPr>
                            <w:pStyle w:val="NoSpacing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0C589A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15240" b="1905"/>
                    <wp:wrapTopAndBottom/>
                    <wp:docPr id="2" name="Text Box 2" descr="Text box displaying document 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04F0" w:rsidRDefault="003B28F4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13956646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r w:rsidR="00440C01">
                                      <w:t>Arrow Player</w:t>
                                    </w:r>
                                  </w:sdtContent>
                                </w:sdt>
                              </w:p>
                              <w:p w:rsidR="006B04F0" w:rsidRDefault="003B28F4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Date"/>
                                    <w:tag w:val=""/>
                                    <w:id w:val="446199602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440C01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" o:spid="_x0000_s1027" type="#_x0000_t202" alt="Text box displaying document title and subtitle" style="position:absolute;left:0;text-align:left;margin-left:0;margin-top:0;width:6in;height:115.2pt;z-index:251659264;visibility:visible;mso-wrap-style:square;mso-width-percent:85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" filled="f" stroked="f" strokeweight=".5pt">
                    <v:textbox style="mso-fit-shape-to-text:t" inset="0,0,0,0">
                      <w:txbxContent>
                        <w:p w:rsidR="006B04F0" w:rsidRDefault="003B28F4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13956646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="00440C01">
                                <w:t>Arrow Player</w:t>
                              </w:r>
                            </w:sdtContent>
                          </w:sdt>
                        </w:p>
                        <w:p w:rsidR="006B04F0" w:rsidRDefault="003B28F4">
                          <w:pPr>
                            <w:pStyle w:val="Subtitle"/>
                          </w:pPr>
                          <w:sdt>
                            <w:sdtPr>
                              <w:alias w:val="Date"/>
                              <w:tag w:val=""/>
                              <w:id w:val="446199602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440C01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6B04F0" w:rsidRDefault="00DB182A">
          <w:r>
            <w:rPr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16F8B097" wp14:editId="5D9B59C2">
                    <wp:simplePos x="0" y="0"/>
                    <wp:positionH relativeFrom="margin">
                      <wp:posOffset>-53340</wp:posOffset>
                    </wp:positionH>
                    <wp:positionV relativeFrom="paragraph">
                      <wp:posOffset>1464945</wp:posOffset>
                    </wp:positionV>
                    <wp:extent cx="5283835" cy="573405"/>
                    <wp:effectExtent l="0" t="0" r="0" b="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83835" cy="5734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B182A" w:rsidRPr="00FA4616" w:rsidRDefault="00DB182A" w:rsidP="00DB182A">
                                <w:pPr>
                                  <w:pStyle w:val="Heading2"/>
                                  <w:rPr>
                                    <w:sz w:val="32"/>
                                  </w:rPr>
                                </w:pPr>
                                <w:r w:rsidRPr="00FA4616">
                                  <w:rPr>
                                    <w:sz w:val="32"/>
                                    <w:lang w:val="bg-BG"/>
                                  </w:rPr>
                                  <w:t>на Ивелина Иванова, фак. номер 61572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F8B097" id="_x0000_s1028" type="#_x0000_t202" style="position:absolute;left:0;text-align:left;margin-left:-4.2pt;margin-top:115.35pt;width:416.05pt;height:45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" filled="f" stroked="f">
                    <v:textbox>
                      <w:txbxContent>
                        <w:p w:rsidR="00DB182A" w:rsidRPr="00FA4616" w:rsidRDefault="00DB182A" w:rsidP="00DB182A">
                          <w:pPr>
                            <w:pStyle w:val="Heading2"/>
                            <w:rPr>
                              <w:sz w:val="32"/>
                            </w:rPr>
                          </w:pPr>
                          <w:r w:rsidRPr="00FA4616">
                            <w:rPr>
                              <w:sz w:val="32"/>
                              <w:lang w:val="bg-BG"/>
                            </w:rPr>
                            <w:t>на Ивелина Иванова, фак. номер 61572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25EE4245" wp14:editId="407122F7">
                    <wp:simplePos x="0" y="0"/>
                    <wp:positionH relativeFrom="column">
                      <wp:posOffset>-32045</wp:posOffset>
                    </wp:positionH>
                    <wp:positionV relativeFrom="paragraph">
                      <wp:posOffset>1306904</wp:posOffset>
                    </wp:positionV>
                    <wp:extent cx="4127500" cy="1404620"/>
                    <wp:effectExtent l="0" t="0" r="635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275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B182A" w:rsidRDefault="00DB182A">
                                <w:r>
                                  <w:rPr>
                                    <w:lang w:val="bg-BG"/>
                                  </w:rPr>
                                  <w:t>курсов проект по Мобилни приложения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5EE4245" id="_x0000_s1029" type="#_x0000_t202" style="position:absolute;left:0;text-align:left;margin-left:-2.5pt;margin-top:102.9pt;width:3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" stroked="f">
                    <v:textbox style="mso-fit-shape-to-text:t">
                      <w:txbxContent>
                        <w:p w:rsidR="00DB182A" w:rsidRDefault="00DB182A">
                          <w:r>
                            <w:rPr>
                              <w:lang w:val="bg-BG"/>
                            </w:rPr>
                            <w:t>курсов проект по Мобилни приложения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:rsidR="006B04F0" w:rsidRDefault="000C589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  <w:docPartObj>
          <w:docPartGallery w:val="Table of Contents"/>
          <w:docPartUnique/>
        </w:docPartObj>
      </w:sdtPr>
      <w:sdtEndPr>
        <w:rPr>
          <w:rFonts w:ascii="Segoe UI" w:hAnsi="Segoe UI"/>
          <w:b/>
          <w:bCs/>
          <w:noProof/>
        </w:rPr>
      </w:sdtEndPr>
      <w:sdtContent>
        <w:p w:rsidR="006B04F0" w:rsidRPr="000A20A1" w:rsidRDefault="00890BAE">
          <w:pPr>
            <w:pStyle w:val="TOCHeading"/>
          </w:pPr>
          <w:r>
            <w:rPr>
              <w:lang w:val="bg-BG"/>
            </w:rPr>
            <w:t>Съдържание</w:t>
          </w:r>
        </w:p>
        <w:p w:rsidR="001935DE" w:rsidRDefault="000C589A">
          <w:pPr>
            <w:pStyle w:val="TOC1"/>
            <w:rPr>
              <w:rFonts w:asciiTheme="minorHAnsi" w:hAnsiTheme="minorHAnsi"/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53019315" w:history="1">
            <w:r w:rsidR="001935DE" w:rsidRPr="00152C7D">
              <w:rPr>
                <w:rStyle w:val="Hyperlink"/>
                <w:noProof/>
                <w:lang w:val="bg-BG"/>
              </w:rPr>
              <w:t>Описание на задачата</w:t>
            </w:r>
            <w:r w:rsidR="001935DE">
              <w:rPr>
                <w:noProof/>
                <w:webHidden/>
              </w:rPr>
              <w:tab/>
            </w:r>
            <w:r w:rsidR="001935DE">
              <w:rPr>
                <w:noProof/>
                <w:webHidden/>
              </w:rPr>
              <w:fldChar w:fldCharType="begin"/>
            </w:r>
            <w:r w:rsidR="001935DE">
              <w:rPr>
                <w:noProof/>
                <w:webHidden/>
              </w:rPr>
              <w:instrText xml:space="preserve"> PAGEREF _Toc453019315 \h </w:instrText>
            </w:r>
            <w:r w:rsidR="001935DE">
              <w:rPr>
                <w:noProof/>
                <w:webHidden/>
              </w:rPr>
            </w:r>
            <w:r w:rsidR="001935DE">
              <w:rPr>
                <w:noProof/>
                <w:webHidden/>
              </w:rPr>
              <w:fldChar w:fldCharType="separate"/>
            </w:r>
            <w:r w:rsidR="00503507">
              <w:rPr>
                <w:noProof/>
                <w:webHidden/>
              </w:rPr>
              <w:t>2</w:t>
            </w:r>
            <w:r w:rsidR="001935DE">
              <w:rPr>
                <w:noProof/>
                <w:webHidden/>
              </w:rPr>
              <w:fldChar w:fldCharType="end"/>
            </w:r>
          </w:hyperlink>
        </w:p>
        <w:p w:rsidR="001935DE" w:rsidRDefault="001935DE">
          <w:pPr>
            <w:pStyle w:val="TOC1"/>
            <w:rPr>
              <w:rFonts w:asciiTheme="minorHAnsi" w:hAnsiTheme="minorHAnsi"/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453019316" w:history="1">
            <w:r w:rsidRPr="00152C7D">
              <w:rPr>
                <w:rStyle w:val="Hyperlink"/>
                <w:noProof/>
                <w:lang w:val="bg-BG"/>
              </w:rPr>
              <w:t>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50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5DE" w:rsidRDefault="001935DE">
          <w:pPr>
            <w:pStyle w:val="TOC1"/>
            <w:rPr>
              <w:rFonts w:asciiTheme="minorHAnsi" w:hAnsiTheme="minorHAnsi"/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453019317" w:history="1">
            <w:r w:rsidRPr="00152C7D">
              <w:rPr>
                <w:rStyle w:val="Hyperlink"/>
                <w:noProof/>
                <w:lang w:val="bg-BG"/>
              </w:rPr>
              <w:t>Необходими разрешения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50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5DE" w:rsidRDefault="001935DE">
          <w:pPr>
            <w:pStyle w:val="TOC1"/>
            <w:rPr>
              <w:rFonts w:asciiTheme="minorHAnsi" w:hAnsiTheme="minorHAnsi"/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453019318" w:history="1">
            <w:r w:rsidRPr="00152C7D">
              <w:rPr>
                <w:rStyle w:val="Hyperlink"/>
                <w:noProof/>
                <w:lang w:val="bg-BG"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5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5DE" w:rsidRDefault="001935DE">
          <w:pPr>
            <w:pStyle w:val="TOC1"/>
            <w:rPr>
              <w:rFonts w:asciiTheme="minorHAnsi" w:hAnsiTheme="minorHAnsi"/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453019319" w:history="1">
            <w:r w:rsidRPr="00152C7D">
              <w:rPr>
                <w:rStyle w:val="Hyperlink"/>
                <w:noProof/>
              </w:rPr>
              <w:t>Архитектура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5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5DE" w:rsidRDefault="001935DE">
          <w:pPr>
            <w:pStyle w:val="TOC1"/>
            <w:rPr>
              <w:rFonts w:asciiTheme="minorHAnsi" w:hAnsiTheme="minorHAnsi"/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453019320" w:history="1">
            <w:r w:rsidRPr="00152C7D">
              <w:rPr>
                <w:rStyle w:val="Hyperlink"/>
                <w:noProof/>
              </w:rPr>
              <w:t>Екрани из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5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4F0" w:rsidRDefault="000C589A">
          <w:pPr>
            <w:sectPr w:rsidR="006B04F0">
              <w:pgSz w:w="12240" w:h="15840" w:code="1"/>
              <w:pgMar w:top="1080" w:right="1440" w:bottom="1080" w:left="1440" w:header="720" w:footer="576" w:gutter="0"/>
              <w:pgNumType w:start="0"/>
              <w:cols w:space="720"/>
              <w:titlePg/>
              <w:docGrid w:linePitch="360"/>
            </w:sectPr>
          </w:pPr>
          <w:r>
            <w:rPr>
              <w:b/>
              <w:bCs/>
              <w:sz w:val="26"/>
              <w:szCs w:val="26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6B04F0" w:rsidRPr="00DB622A" w:rsidRDefault="00DB622A">
      <w:pPr>
        <w:pStyle w:val="Heading1"/>
      </w:pPr>
      <w:bookmarkStart w:id="1" w:name="_Toc453019315"/>
      <w:r>
        <w:rPr>
          <w:lang w:val="bg-BG"/>
        </w:rPr>
        <w:lastRenderedPageBreak/>
        <w:t>Описание на задачата</w:t>
      </w:r>
      <w:bookmarkEnd w:id="1"/>
    </w:p>
    <w:tbl>
      <w:tblPr>
        <w:tblStyle w:val="ReportTable"/>
        <w:tblW w:w="0" w:type="auto"/>
        <w:tblLook w:val="04A0" w:firstRow="1" w:lastRow="0" w:firstColumn="1" w:lastColumn="0" w:noHBand="0" w:noVBand="1"/>
      </w:tblPr>
      <w:tblGrid>
        <w:gridCol w:w="1086"/>
        <w:gridCol w:w="8264"/>
      </w:tblGrid>
      <w:tr w:rsidR="008D0246" w:rsidTr="00566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" w:type="dxa"/>
            <w:tcBorders>
              <w:top w:val="nil"/>
              <w:left w:val="nil"/>
              <w:bottom w:val="nil"/>
              <w:right w:val="nil"/>
            </w:tcBorders>
          </w:tcPr>
          <w:p w:rsidR="008D0246" w:rsidRDefault="008D0246">
            <w:pPr>
              <w:rPr>
                <w:lang w:val="bg-BG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102ACEEC" wp14:editId="5550EDE1">
                  <wp:extent cx="542925" cy="5429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nfo-butto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69" cy="542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64" w:type="dxa"/>
            <w:tcBorders>
              <w:top w:val="nil"/>
              <w:left w:val="nil"/>
              <w:bottom w:val="nil"/>
              <w:right w:val="nil"/>
            </w:tcBorders>
          </w:tcPr>
          <w:p w:rsidR="008D0246" w:rsidRPr="008D0246" w:rsidRDefault="008D0246" w:rsidP="008D02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A3836" w:themeColor="background2" w:themeShade="40"/>
                <w:sz w:val="18"/>
                <w:lang w:val="bg-BG"/>
              </w:rPr>
            </w:pPr>
            <w:r>
              <w:rPr>
                <w:i/>
                <w:color w:val="3A3836" w:themeColor="background2" w:themeShade="40"/>
                <w:sz w:val="18"/>
                <w:lang w:val="bg-BG"/>
              </w:rPr>
              <w:t xml:space="preserve">Създаване на мобилно приложение. </w:t>
            </w: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Условно ще разделим проектите на 3 нива – базово, междинно, високо.</w:t>
            </w:r>
            <w:r>
              <w:rPr>
                <w:i/>
                <w:color w:val="3A3836" w:themeColor="background2" w:themeShade="40"/>
                <w:sz w:val="18"/>
                <w:lang w:val="bg-BG"/>
              </w:rPr>
              <w:t xml:space="preserve"> </w:t>
            </w:r>
          </w:p>
          <w:p w:rsidR="008D0246" w:rsidRPr="008D0246" w:rsidRDefault="008D0246" w:rsidP="008D02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A3836" w:themeColor="background2" w:themeShade="40"/>
                <w:sz w:val="18"/>
                <w:lang w:val="bg-BG"/>
              </w:rPr>
            </w:pP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Разделянето е от гледна точка на усилията,</w:t>
            </w:r>
            <w:r>
              <w:rPr>
                <w:i/>
                <w:color w:val="3A3836" w:themeColor="background2" w:themeShade="40"/>
                <w:sz w:val="18"/>
                <w:lang w:val="bg-BG"/>
              </w:rPr>
              <w:t xml:space="preserve"> </w:t>
            </w: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които ще коства разработката на проект и Android API</w:t>
            </w:r>
            <w:r>
              <w:rPr>
                <w:i/>
                <w:color w:val="3A3836" w:themeColor="background2" w:themeShade="40"/>
                <w:sz w:val="18"/>
                <w:lang w:val="bg-BG"/>
              </w:rPr>
              <w:t>s, които ще използвате за това.</w:t>
            </w:r>
          </w:p>
        </w:tc>
      </w:tr>
      <w:tr w:rsidR="008D0246" w:rsidTr="003B2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D0246" w:rsidRPr="008D0246" w:rsidRDefault="008D0246" w:rsidP="008D0246">
            <w:pPr>
              <w:rPr>
                <w:i/>
                <w:color w:val="3A3836" w:themeColor="background2" w:themeShade="40"/>
                <w:sz w:val="18"/>
                <w:lang w:val="bg-BG"/>
              </w:rPr>
            </w:pPr>
            <w:r>
              <w:rPr>
                <w:i/>
                <w:color w:val="3A3836" w:themeColor="background2" w:themeShade="40"/>
                <w:sz w:val="18"/>
                <w:lang w:val="bg-BG"/>
              </w:rPr>
              <w:t xml:space="preserve">Създаване на мобилно приложение. </w:t>
            </w: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Условно ще разделим проектите на 3 нива – базово, междинно, високо.</w:t>
            </w:r>
            <w:r>
              <w:rPr>
                <w:i/>
                <w:color w:val="3A3836" w:themeColor="background2" w:themeShade="40"/>
                <w:sz w:val="18"/>
                <w:lang w:val="bg-BG"/>
              </w:rPr>
              <w:t xml:space="preserve"> </w:t>
            </w:r>
          </w:p>
          <w:p w:rsidR="008D0246" w:rsidRPr="008D0246" w:rsidRDefault="008D0246" w:rsidP="008D0246">
            <w:pPr>
              <w:rPr>
                <w:i/>
                <w:color w:val="3A3836" w:themeColor="background2" w:themeShade="40"/>
                <w:sz w:val="18"/>
                <w:lang w:val="bg-BG"/>
              </w:rPr>
            </w:pP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Разделянето е от гледна точка на усилията,</w:t>
            </w:r>
            <w:r>
              <w:rPr>
                <w:i/>
                <w:color w:val="3A3836" w:themeColor="background2" w:themeShade="40"/>
                <w:sz w:val="18"/>
                <w:lang w:val="bg-BG"/>
              </w:rPr>
              <w:t xml:space="preserve"> </w:t>
            </w: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които ще коства разработката на проект и Android APIs, които ще използвате за това.</w:t>
            </w:r>
          </w:p>
          <w:p w:rsidR="008D0246" w:rsidRPr="008D0246" w:rsidRDefault="008D0246" w:rsidP="008D0246">
            <w:pPr>
              <w:rPr>
                <w:i/>
                <w:color w:val="3A3836" w:themeColor="background2" w:themeShade="40"/>
                <w:sz w:val="18"/>
                <w:lang w:val="bg-BG"/>
              </w:rPr>
            </w:pP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 xml:space="preserve">1) </w:t>
            </w:r>
            <w:r w:rsidR="00566659">
              <w:rPr>
                <w:i/>
                <w:color w:val="3A3836" w:themeColor="background2" w:themeShade="40"/>
                <w:sz w:val="18"/>
                <w:lang w:val="bg-BG"/>
              </w:rPr>
              <w:t>Б</w:t>
            </w: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азово – в тази групата са проектите представляващи управление на UI контроли.</w:t>
            </w:r>
          </w:p>
          <w:p w:rsidR="008D0246" w:rsidRPr="008D0246" w:rsidRDefault="008D0246" w:rsidP="008D0246">
            <w:pPr>
              <w:rPr>
                <w:i/>
                <w:color w:val="3A3836" w:themeColor="background2" w:themeShade="40"/>
                <w:sz w:val="18"/>
                <w:lang w:val="bg-BG"/>
              </w:rPr>
            </w:pP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Какво представлява базовото ниво?</w:t>
            </w:r>
          </w:p>
          <w:p w:rsidR="008D0246" w:rsidRPr="008D0246" w:rsidRDefault="008D0246" w:rsidP="008D0246">
            <w:pPr>
              <w:rPr>
                <w:i/>
                <w:color w:val="3A3836" w:themeColor="background2" w:themeShade="40"/>
                <w:sz w:val="18"/>
                <w:lang w:val="bg-BG"/>
              </w:rPr>
            </w:pP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Android app, който визуализира поне едно Activity, което съдържа базови UI компоненти; Като единствено изискване към приложението -да осигурява коректен вход от UI компонентите, тоест те да проверяват потребителските данни и евентуално предупреждават потребителят за некоректен вход.</w:t>
            </w:r>
          </w:p>
          <w:p w:rsidR="008D0246" w:rsidRPr="008D0246" w:rsidRDefault="008D0246" w:rsidP="008D0246">
            <w:pPr>
              <w:rPr>
                <w:i/>
                <w:color w:val="3A3836" w:themeColor="background2" w:themeShade="40"/>
                <w:sz w:val="18"/>
                <w:lang w:val="bg-BG"/>
              </w:rPr>
            </w:pP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 xml:space="preserve">Като бонус за тази група, ще смятаме поддръжката на layouts за различни устройства, според </w:t>
            </w:r>
            <w:proofErr w:type="spellStart"/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Google</w:t>
            </w:r>
            <w:proofErr w:type="spellEnd"/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 xml:space="preserve"> </w:t>
            </w:r>
            <w:proofErr w:type="spellStart"/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Guidelines</w:t>
            </w:r>
            <w:proofErr w:type="spellEnd"/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 xml:space="preserve"> (</w:t>
            </w:r>
            <w:proofErr w:type="spellStart"/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ref</w:t>
            </w:r>
            <w:proofErr w:type="spellEnd"/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:</w:t>
            </w:r>
            <w:r w:rsidR="00F86418">
              <w:rPr>
                <w:i/>
                <w:color w:val="3A3836" w:themeColor="background2" w:themeShade="40"/>
                <w:sz w:val="18"/>
                <w:lang w:val="bg-BG"/>
              </w:rPr>
              <w:t xml:space="preserve"> 4.what-are-resources.pdf).</w:t>
            </w:r>
          </w:p>
          <w:p w:rsidR="008D0246" w:rsidRPr="008D0246" w:rsidRDefault="008D0246" w:rsidP="008D0246">
            <w:pPr>
              <w:rPr>
                <w:i/>
                <w:color w:val="3A3836" w:themeColor="background2" w:themeShade="40"/>
                <w:sz w:val="18"/>
                <w:lang w:val="bg-BG"/>
              </w:rPr>
            </w:pP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2) Междинно – изискванията на ниво 1), като към тях добавяме: Persistence (по най-лекият за Вас на</w:t>
            </w:r>
            <w:r w:rsidR="00566659">
              <w:rPr>
                <w:i/>
                <w:color w:val="3A3836" w:themeColor="background2" w:themeShade="40"/>
                <w:sz w:val="18"/>
                <w:lang w:val="bg-BG"/>
              </w:rPr>
              <w:t xml:space="preserve">чин) и повече от едно </w:t>
            </w:r>
            <w:proofErr w:type="spellStart"/>
            <w:r w:rsidR="00566659">
              <w:rPr>
                <w:i/>
                <w:color w:val="3A3836" w:themeColor="background2" w:themeShade="40"/>
                <w:sz w:val="18"/>
                <w:lang w:val="bg-BG"/>
              </w:rPr>
              <w:t>Activity</w:t>
            </w:r>
            <w:proofErr w:type="spellEnd"/>
            <w:r w:rsidR="00566659">
              <w:rPr>
                <w:i/>
                <w:color w:val="3A3836" w:themeColor="background2" w:themeShade="40"/>
                <w:sz w:val="18"/>
                <w:lang w:val="bg-BG"/>
              </w:rPr>
              <w:t>.</w:t>
            </w:r>
            <w:r w:rsidR="00F86418">
              <w:rPr>
                <w:i/>
                <w:color w:val="3A3836" w:themeColor="background2" w:themeShade="40"/>
                <w:sz w:val="18"/>
                <w:lang w:val="bg-BG"/>
              </w:rPr>
              <w:t xml:space="preserve"> </w:t>
            </w: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Пример за достатъчно лесен начин да сътворим второ Activity с достатъчен смисъл за приложението – Shared Preferences за това да помним настройките на приложението</w:t>
            </w:r>
            <w:r w:rsidR="00F86418">
              <w:rPr>
                <w:i/>
                <w:color w:val="3A3836" w:themeColor="background2" w:themeShade="40"/>
                <w:sz w:val="18"/>
                <w:lang w:val="bg-BG"/>
              </w:rPr>
              <w:t xml:space="preserve"> и </w:t>
            </w:r>
            <w:proofErr w:type="spellStart"/>
            <w:r w:rsidR="00F86418">
              <w:rPr>
                <w:i/>
                <w:color w:val="3A3836" w:themeColor="background2" w:themeShade="40"/>
                <w:sz w:val="18"/>
                <w:lang w:val="bg-BG"/>
              </w:rPr>
              <w:t>Activity</w:t>
            </w:r>
            <w:proofErr w:type="spellEnd"/>
            <w:r w:rsidR="00F86418">
              <w:rPr>
                <w:i/>
                <w:color w:val="3A3836" w:themeColor="background2" w:themeShade="40"/>
                <w:sz w:val="18"/>
                <w:lang w:val="bg-BG"/>
              </w:rPr>
              <w:t xml:space="preserve"> което ги управлява.</w:t>
            </w:r>
          </w:p>
          <w:p w:rsidR="008D0246" w:rsidRPr="008D0246" w:rsidRDefault="008D0246" w:rsidP="008D0246">
            <w:pPr>
              <w:rPr>
                <w:i/>
                <w:color w:val="3A3836" w:themeColor="background2" w:themeShade="40"/>
                <w:sz w:val="18"/>
                <w:lang w:val="bg-BG"/>
              </w:rPr>
            </w:pP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3) Високо – изискванията на 2), като към тях добавяме „back</w:t>
            </w:r>
            <w:r w:rsidR="00822E57">
              <w:rPr>
                <w:i/>
                <w:color w:val="3A3836" w:themeColor="background2" w:themeShade="40"/>
                <w:sz w:val="18"/>
                <w:lang w:val="bg-BG"/>
              </w:rPr>
              <w:t>ground processing“ или „мрежа“.</w:t>
            </w:r>
          </w:p>
          <w:p w:rsidR="008D0246" w:rsidRPr="008D0246" w:rsidRDefault="008D0246" w:rsidP="00F86418">
            <w:pPr>
              <w:rPr>
                <w:i/>
                <w:color w:val="3A3836" w:themeColor="background2" w:themeShade="40"/>
                <w:sz w:val="18"/>
                <w:lang w:val="bg-BG"/>
              </w:rPr>
            </w:pP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Под мрежа разбираме, най-много прости http get/post заявки и съответната „инфраструктура“, която ги обезпечава.</w:t>
            </w:r>
            <w:r w:rsidR="00F86418">
              <w:rPr>
                <w:i/>
                <w:color w:val="3A3836" w:themeColor="background2" w:themeShade="40"/>
                <w:sz w:val="18"/>
                <w:lang w:val="bg-BG"/>
              </w:rPr>
              <w:t xml:space="preserve"> </w:t>
            </w:r>
            <w:r w:rsidRPr="008D0246">
              <w:rPr>
                <w:i/>
                <w:color w:val="3A3836" w:themeColor="background2" w:themeShade="40"/>
                <w:sz w:val="18"/>
                <w:lang w:val="bg-BG"/>
              </w:rPr>
              <w:t>Всеки проекти, би следвало да представлява работещо приложение, което човек може да изпробва поне в среда на емулатор.</w:t>
            </w:r>
          </w:p>
        </w:tc>
      </w:tr>
    </w:tbl>
    <w:p w:rsidR="008D0246" w:rsidRDefault="008D0246">
      <w:pPr>
        <w:rPr>
          <w:lang w:val="bg-BG"/>
        </w:rPr>
      </w:pPr>
    </w:p>
    <w:p w:rsidR="00680348" w:rsidRDefault="00680348">
      <w:r>
        <w:rPr>
          <w:lang w:val="bg-BG"/>
        </w:rPr>
        <w:t xml:space="preserve">Реализираният проект е мобилно приложение музикален плейър. Приложението е имплементирано за операционна система Android, минимално ниво на </w:t>
      </w:r>
      <w:r>
        <w:t>SDK 16 (</w:t>
      </w:r>
      <w:r w:rsidRPr="00680348">
        <w:t>Android 4.1, 4.1.1</w:t>
      </w:r>
      <w:r>
        <w:t xml:space="preserve">- Jelly Bean ) и целево ниво на SDK 23 ( </w:t>
      </w:r>
      <w:r w:rsidRPr="00680348">
        <w:t>Android 6.0</w:t>
      </w:r>
      <w:r>
        <w:t xml:space="preserve"> - M).</w:t>
      </w:r>
    </w:p>
    <w:p w:rsidR="00B84EC1" w:rsidRDefault="00B84EC1">
      <w:r>
        <w:br w:type="page"/>
      </w:r>
    </w:p>
    <w:p w:rsidR="00822E57" w:rsidRDefault="00822E57" w:rsidP="00822E57">
      <w:pPr>
        <w:pStyle w:val="Heading1"/>
        <w:rPr>
          <w:lang w:val="bg-BG"/>
        </w:rPr>
      </w:pPr>
      <w:bookmarkStart w:id="2" w:name="_Toc453019316"/>
      <w:r>
        <w:rPr>
          <w:lang w:val="bg-BG"/>
        </w:rPr>
        <w:lastRenderedPageBreak/>
        <w:t>Функционални изисквания</w:t>
      </w:r>
      <w:bookmarkEnd w:id="2"/>
    </w:p>
    <w:p w:rsidR="00B84EC1" w:rsidRPr="001D476A" w:rsidRDefault="00B84EC1" w:rsidP="00B84EC1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Приложението трябва да достъпва музикалните файлове на устройството и да ги показва </w:t>
      </w:r>
      <w:r w:rsidR="001D476A">
        <w:rPr>
          <w:lang w:val="bg-BG"/>
        </w:rPr>
        <w:t>по папки</w:t>
      </w:r>
      <w:r>
        <w:t>.</w:t>
      </w:r>
    </w:p>
    <w:p w:rsidR="001D476A" w:rsidRDefault="001D476A" w:rsidP="00B84EC1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Създаване, редактиране и изтриване на плейлисти от песни</w:t>
      </w:r>
    </w:p>
    <w:p w:rsidR="001D476A" w:rsidRDefault="001D476A" w:rsidP="00B84EC1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Възпроизвеждане на уеб радио</w:t>
      </w:r>
    </w:p>
    <w:p w:rsidR="001D476A" w:rsidRDefault="001D476A" w:rsidP="00B84EC1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Контрол върху възпроизвеждането през нотификационния панел на устройството</w:t>
      </w:r>
    </w:p>
    <w:p w:rsidR="001D476A" w:rsidRDefault="001D476A" w:rsidP="00B84EC1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Повтаряване на песен или на всички песни от списък, разбъркване на реда за възпроизвеждане</w:t>
      </w:r>
    </w:p>
    <w:p w:rsidR="001D476A" w:rsidRDefault="001D476A" w:rsidP="00B84EC1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Търсене на песен по заглавие или артист</w:t>
      </w:r>
    </w:p>
    <w:p w:rsidR="001D476A" w:rsidRDefault="001D476A" w:rsidP="00B84EC1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Възпроизвеждане на подкаст</w:t>
      </w:r>
    </w:p>
    <w:p w:rsidR="001D476A" w:rsidRDefault="001D476A" w:rsidP="00B84EC1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Възможност за команди с разтърсване на устройството</w:t>
      </w:r>
    </w:p>
    <w:p w:rsidR="001D476A" w:rsidRPr="001D476A" w:rsidRDefault="001D476A" w:rsidP="001D476A">
      <w:pPr>
        <w:pStyle w:val="Heading1"/>
        <w:rPr>
          <w:lang w:val="bg-BG"/>
        </w:rPr>
      </w:pPr>
      <w:bookmarkStart w:id="3" w:name="_Toc453019317"/>
      <w:r>
        <w:rPr>
          <w:lang w:val="bg-BG"/>
        </w:rPr>
        <w:t>Необходими разрешения</w:t>
      </w:r>
      <w:bookmarkEnd w:id="3"/>
    </w:p>
    <w:p w:rsidR="001D476A" w:rsidRPr="001D476A" w:rsidRDefault="001D476A" w:rsidP="001D476A">
      <w:pPr>
        <w:pStyle w:val="ListParagraph"/>
        <w:numPr>
          <w:ilvl w:val="0"/>
          <w:numId w:val="10"/>
        </w:numPr>
        <w:rPr>
          <w:lang w:val="bg-BG"/>
        </w:rPr>
      </w:pPr>
      <w:r w:rsidRPr="001D476A">
        <w:rPr>
          <w:lang w:val="bg-BG"/>
        </w:rPr>
        <w:t xml:space="preserve">    READ_PHONE_STATE (read phone status and identity): </w:t>
      </w:r>
      <w:r>
        <w:rPr>
          <w:lang w:val="bg-BG"/>
        </w:rPr>
        <w:t>необходимо за засичане на входящо повикване, за да бъде оставено на пауза приложението</w:t>
      </w:r>
      <w:r w:rsidRPr="001D476A">
        <w:rPr>
          <w:lang w:val="bg-BG"/>
        </w:rPr>
        <w:t>;</w:t>
      </w:r>
    </w:p>
    <w:p w:rsidR="001D476A" w:rsidRPr="001D476A" w:rsidRDefault="001D476A" w:rsidP="001D476A">
      <w:pPr>
        <w:pStyle w:val="ListParagraph"/>
        <w:numPr>
          <w:ilvl w:val="0"/>
          <w:numId w:val="10"/>
        </w:numPr>
        <w:rPr>
          <w:lang w:val="bg-BG"/>
        </w:rPr>
      </w:pPr>
      <w:r w:rsidRPr="001D476A">
        <w:rPr>
          <w:lang w:val="bg-BG"/>
        </w:rPr>
        <w:t xml:space="preserve">    WAKE_LOCK (prevent phone from sleeping): </w:t>
      </w:r>
      <w:r>
        <w:rPr>
          <w:lang w:val="bg-BG"/>
        </w:rPr>
        <w:t>необходимо, за да продължи музиката, когато телефонът заспи</w:t>
      </w:r>
      <w:r w:rsidRPr="001D476A">
        <w:rPr>
          <w:lang w:val="bg-BG"/>
        </w:rPr>
        <w:t>;</w:t>
      </w:r>
    </w:p>
    <w:p w:rsidR="001D476A" w:rsidRPr="001D476A" w:rsidRDefault="001D476A" w:rsidP="001D476A">
      <w:pPr>
        <w:pStyle w:val="ListParagraph"/>
        <w:numPr>
          <w:ilvl w:val="0"/>
          <w:numId w:val="10"/>
        </w:numPr>
        <w:rPr>
          <w:lang w:val="bg-BG"/>
        </w:rPr>
      </w:pPr>
      <w:r w:rsidRPr="001D476A">
        <w:rPr>
          <w:lang w:val="bg-BG"/>
        </w:rPr>
        <w:t xml:space="preserve">    ACCESS_NETWORK_STATE (view network connections): </w:t>
      </w:r>
      <w:r>
        <w:rPr>
          <w:lang w:val="bg-BG"/>
        </w:rPr>
        <w:t>необходимо за засичане на мрежи</w:t>
      </w:r>
      <w:r w:rsidRPr="001D476A">
        <w:rPr>
          <w:lang w:val="bg-BG"/>
        </w:rPr>
        <w:t>;</w:t>
      </w:r>
    </w:p>
    <w:p w:rsidR="001D476A" w:rsidRPr="001D476A" w:rsidRDefault="001D476A" w:rsidP="001D476A">
      <w:pPr>
        <w:pStyle w:val="ListParagraph"/>
        <w:numPr>
          <w:ilvl w:val="0"/>
          <w:numId w:val="10"/>
        </w:numPr>
        <w:rPr>
          <w:lang w:val="bg-BG"/>
        </w:rPr>
      </w:pPr>
      <w:r w:rsidRPr="001D476A">
        <w:rPr>
          <w:lang w:val="bg-BG"/>
        </w:rPr>
        <w:t xml:space="preserve">    INTERNET (full network access): </w:t>
      </w:r>
      <w:r w:rsidR="0028270F">
        <w:rPr>
          <w:lang w:val="bg-BG"/>
        </w:rPr>
        <w:t>необходимо за слушане на радио и сваляне на подкасти</w:t>
      </w:r>
      <w:r w:rsidRPr="001D476A">
        <w:rPr>
          <w:lang w:val="bg-BG"/>
        </w:rPr>
        <w:t>;</w:t>
      </w:r>
    </w:p>
    <w:p w:rsidR="001D476A" w:rsidRPr="001D476A" w:rsidRDefault="001D476A" w:rsidP="001D476A">
      <w:pPr>
        <w:pStyle w:val="ListParagraph"/>
        <w:numPr>
          <w:ilvl w:val="0"/>
          <w:numId w:val="10"/>
        </w:numPr>
        <w:rPr>
          <w:lang w:val="bg-BG"/>
        </w:rPr>
      </w:pPr>
      <w:r w:rsidRPr="001D476A">
        <w:rPr>
          <w:lang w:val="bg-BG"/>
        </w:rPr>
        <w:t xml:space="preserve">    READ_EXTERNAL_STORAGE (test access to protected storage): </w:t>
      </w:r>
      <w:r w:rsidR="0028270F">
        <w:rPr>
          <w:lang w:val="bg-BG"/>
        </w:rPr>
        <w:t>необходимо за добавяне на списък от уеб радиа</w:t>
      </w:r>
      <w:r w:rsidRPr="001D476A">
        <w:rPr>
          <w:lang w:val="bg-BG"/>
        </w:rPr>
        <w:t>;</w:t>
      </w:r>
    </w:p>
    <w:p w:rsidR="001D476A" w:rsidRDefault="001D476A" w:rsidP="001D476A">
      <w:pPr>
        <w:pStyle w:val="ListParagraph"/>
        <w:numPr>
          <w:ilvl w:val="0"/>
          <w:numId w:val="10"/>
        </w:numPr>
        <w:rPr>
          <w:lang w:val="bg-BG"/>
        </w:rPr>
      </w:pPr>
      <w:r w:rsidRPr="001D476A">
        <w:rPr>
          <w:lang w:val="bg-BG"/>
        </w:rPr>
        <w:t xml:space="preserve">    WRITE_EXTERNAL_STORAGE (modify or delete contents of your SD card): </w:t>
      </w:r>
      <w:r w:rsidR="0028270F">
        <w:rPr>
          <w:lang w:val="bg-BG"/>
        </w:rPr>
        <w:t>необходимо за експорт на списък с уеб радиа</w:t>
      </w:r>
      <w:r w:rsidRPr="001D476A">
        <w:rPr>
          <w:lang w:val="bg-BG"/>
        </w:rPr>
        <w:t>.</w:t>
      </w:r>
    </w:p>
    <w:p w:rsidR="00276F78" w:rsidRDefault="00276F78">
      <w:pPr>
        <w:rPr>
          <w:lang w:val="bg-BG"/>
        </w:rPr>
      </w:pPr>
      <w:r>
        <w:rPr>
          <w:lang w:val="bg-BG"/>
        </w:rPr>
        <w:br w:type="page"/>
      </w:r>
    </w:p>
    <w:p w:rsidR="00276F78" w:rsidRDefault="00276F78" w:rsidP="00276F78">
      <w:pPr>
        <w:pStyle w:val="Heading1"/>
        <w:rPr>
          <w:lang w:val="bg-BG"/>
        </w:rPr>
      </w:pPr>
      <w:bookmarkStart w:id="4" w:name="_Toc453019318"/>
      <w:r>
        <w:rPr>
          <w:lang w:val="bg-BG"/>
        </w:rPr>
        <w:lastRenderedPageBreak/>
        <w:t>Реализация</w:t>
      </w:r>
      <w:bookmarkEnd w:id="4"/>
    </w:p>
    <w:p w:rsidR="00FE1F68" w:rsidRPr="00FE1F68" w:rsidRDefault="00FE1F68" w:rsidP="00FE1F68">
      <w:pPr>
        <w:pStyle w:val="Heading2"/>
      </w:pPr>
      <w:r>
        <w:rPr>
          <w:lang w:val="bg-BG"/>
        </w:rPr>
        <w:t xml:space="preserve">Използвани </w:t>
      </w:r>
      <w:r>
        <w:t>Android APIs</w:t>
      </w:r>
    </w:p>
    <w:p w:rsidR="008D2014" w:rsidRDefault="007F5F6D" w:rsidP="007F5F6D">
      <w:pPr>
        <w:pStyle w:val="ListParagraph"/>
        <w:numPr>
          <w:ilvl w:val="0"/>
          <w:numId w:val="11"/>
        </w:numPr>
        <w:rPr>
          <w:i/>
        </w:rPr>
      </w:pPr>
      <w:r>
        <w:rPr>
          <w:i/>
        </w:rPr>
        <w:t>a</w:t>
      </w:r>
      <w:r w:rsidR="008D2014" w:rsidRPr="007F5F6D">
        <w:rPr>
          <w:i/>
        </w:rPr>
        <w:t>ndroid.</w:t>
      </w:r>
      <w:r w:rsidR="00AA04AC" w:rsidRPr="007F5F6D">
        <w:rPr>
          <w:i/>
        </w:rPr>
        <w:t>content</w:t>
      </w:r>
    </w:p>
    <w:p w:rsidR="007F5F6D" w:rsidRDefault="007F5F6D" w:rsidP="007F5F6D">
      <w:r>
        <w:rPr>
          <w:lang w:val="bg-BG"/>
        </w:rPr>
        <w:t>Съдържа класове за достъп и публикуване на данни</w:t>
      </w:r>
      <w:r>
        <w:t xml:space="preserve">. </w:t>
      </w:r>
      <w:r w:rsidR="0052309E">
        <w:rPr>
          <w:lang w:val="bg-BG"/>
        </w:rPr>
        <w:t>Включва три основни типа</w:t>
      </w:r>
      <w:r w:rsidR="0052309E">
        <w:t xml:space="preserve"> API-та</w:t>
      </w:r>
      <w:r w:rsidR="000F3F16">
        <w:t>:</w:t>
      </w:r>
    </w:p>
    <w:p w:rsidR="007F5F6D" w:rsidRDefault="007F5F6D" w:rsidP="000F3F16">
      <w:pPr>
        <w:pStyle w:val="ListParagraph"/>
        <w:numPr>
          <w:ilvl w:val="1"/>
          <w:numId w:val="11"/>
        </w:numPr>
      </w:pPr>
      <w:r>
        <w:t>Content sharing (android.content)</w:t>
      </w:r>
    </w:p>
    <w:p w:rsidR="007F5F6D" w:rsidRDefault="000F3F16" w:rsidP="009B5F10">
      <w:pPr>
        <w:ind w:firstLine="720"/>
      </w:pPr>
      <w:r>
        <w:rPr>
          <w:lang w:val="bg-BG"/>
        </w:rPr>
        <w:t>За споделяне на съдържание между компонентите на приложението</w:t>
      </w:r>
      <w:r w:rsidR="007F5F6D">
        <w:t xml:space="preserve">. </w:t>
      </w:r>
      <w:r w:rsidR="001770E5">
        <w:rPr>
          <w:lang w:val="bg-BG"/>
        </w:rPr>
        <w:t>Най-важните класове са</w:t>
      </w:r>
      <w:r w:rsidR="007F5F6D">
        <w:t>:</w:t>
      </w:r>
    </w:p>
    <w:p w:rsidR="007F5F6D" w:rsidRDefault="007F5F6D" w:rsidP="009B5F10">
      <w:pPr>
        <w:pStyle w:val="ListParagraph"/>
        <w:numPr>
          <w:ilvl w:val="2"/>
          <w:numId w:val="11"/>
        </w:numPr>
      </w:pPr>
      <w:r>
        <w:t xml:space="preserve">ContentProvider </w:t>
      </w:r>
      <w:r w:rsidR="001770E5" w:rsidRPr="009B5F10">
        <w:rPr>
          <w:lang w:val="bg-BG"/>
        </w:rPr>
        <w:t>и</w:t>
      </w:r>
      <w:r>
        <w:t xml:space="preserve"> ContentResolver </w:t>
      </w:r>
      <w:r w:rsidR="001770E5" w:rsidRPr="009B5F10">
        <w:rPr>
          <w:lang w:val="bg-BG"/>
        </w:rPr>
        <w:t xml:space="preserve">за управление и публикуване на </w:t>
      </w:r>
      <w:r>
        <w:t xml:space="preserve">persistent </w:t>
      </w:r>
      <w:r w:rsidR="001770E5" w:rsidRPr="009B5F10">
        <w:rPr>
          <w:lang w:val="bg-BG"/>
        </w:rPr>
        <w:t>данни, асоциирани с приложението</w:t>
      </w:r>
      <w:r>
        <w:t>.</w:t>
      </w:r>
    </w:p>
    <w:p w:rsidR="007F5F6D" w:rsidRDefault="007F5F6D" w:rsidP="009B5F10">
      <w:pPr>
        <w:pStyle w:val="ListParagraph"/>
        <w:numPr>
          <w:ilvl w:val="2"/>
          <w:numId w:val="11"/>
        </w:numPr>
      </w:pPr>
      <w:r>
        <w:t xml:space="preserve">Intent </w:t>
      </w:r>
      <w:r w:rsidR="00A64714" w:rsidRPr="009B5F10">
        <w:rPr>
          <w:lang w:val="bg-BG"/>
        </w:rPr>
        <w:t>и</w:t>
      </w:r>
      <w:r>
        <w:t xml:space="preserve"> IntentFilter, </w:t>
      </w:r>
      <w:r w:rsidR="00A64714" w:rsidRPr="009B5F10">
        <w:rPr>
          <w:lang w:val="bg-BG"/>
        </w:rPr>
        <w:t xml:space="preserve">за предаване на структурирани съобщения между компонентите на приложението </w:t>
      </w:r>
      <w:r>
        <w:t>—</w:t>
      </w:r>
      <w:r w:rsidR="00A64714" w:rsidRPr="009B5F10">
        <w:rPr>
          <w:lang w:val="bg-BG"/>
        </w:rPr>
        <w:t>позволявайки на компоненти да инициират други компоненти и да върнат резултат</w:t>
      </w:r>
      <w:r>
        <w:t>.</w:t>
      </w:r>
    </w:p>
    <w:p w:rsidR="007F5F6D" w:rsidRDefault="007F5F6D" w:rsidP="009B5F10">
      <w:pPr>
        <w:pStyle w:val="ListParagraph"/>
        <w:numPr>
          <w:ilvl w:val="1"/>
          <w:numId w:val="11"/>
        </w:numPr>
      </w:pPr>
      <w:r>
        <w:t>Package management (android.content.pm)</w:t>
      </w:r>
    </w:p>
    <w:p w:rsidR="007F5F6D" w:rsidRDefault="009B5F10" w:rsidP="009B5F10">
      <w:pPr>
        <w:ind w:firstLine="720"/>
      </w:pPr>
      <w:r>
        <w:rPr>
          <w:lang w:val="bg-BG"/>
        </w:rPr>
        <w:t xml:space="preserve">За достъпване на информация за пакет на </w:t>
      </w:r>
      <w:r>
        <w:t xml:space="preserve">Android (APK), включвайки информация за неговите дейности, разрешения, сървиси, сигнатури. Най-важният клас за такава информация е </w:t>
      </w:r>
      <w:r w:rsidR="007F5F6D">
        <w:t>PackageManager.</w:t>
      </w:r>
    </w:p>
    <w:p w:rsidR="007F5F6D" w:rsidRDefault="007F5F6D" w:rsidP="00B42CE6">
      <w:pPr>
        <w:pStyle w:val="ListParagraph"/>
        <w:numPr>
          <w:ilvl w:val="1"/>
          <w:numId w:val="11"/>
        </w:numPr>
      </w:pPr>
      <w:r>
        <w:t>Resource management (android.content.res)</w:t>
      </w:r>
    </w:p>
    <w:p w:rsidR="00650640" w:rsidRPr="007F5F6D" w:rsidRDefault="002E4FCC" w:rsidP="00650640">
      <w:pPr>
        <w:ind w:firstLine="360"/>
      </w:pPr>
      <w:r>
        <w:rPr>
          <w:lang w:val="bg-BG"/>
        </w:rPr>
        <w:t xml:space="preserve">За връщане на данни, асоциирани с приложението като стрингове, </w:t>
      </w:r>
      <w:r>
        <w:t xml:space="preserve">drawables, </w:t>
      </w:r>
      <w:r>
        <w:rPr>
          <w:lang w:val="bg-BG"/>
        </w:rPr>
        <w:t xml:space="preserve">медиа и конфигурационни детайл. Най-важният клас е </w:t>
      </w:r>
      <w:r w:rsidR="007F5F6D">
        <w:t>Resources.</w:t>
      </w:r>
    </w:p>
    <w:p w:rsidR="00650640" w:rsidRDefault="008A7FC7" w:rsidP="00650640">
      <w:pPr>
        <w:pStyle w:val="ListParagraph"/>
        <w:numPr>
          <w:ilvl w:val="0"/>
          <w:numId w:val="11"/>
        </w:numPr>
        <w:rPr>
          <w:i/>
        </w:rPr>
      </w:pPr>
      <w:r>
        <w:rPr>
          <w:i/>
          <w:lang w:val="bg-BG"/>
        </w:rPr>
        <w:t>а</w:t>
      </w:r>
      <w:r w:rsidR="008D2014" w:rsidRPr="007F5F6D">
        <w:rPr>
          <w:i/>
        </w:rPr>
        <w:t>ndroid.os</w:t>
      </w:r>
    </w:p>
    <w:p w:rsidR="00650640" w:rsidRPr="007E32E8" w:rsidRDefault="00650640" w:rsidP="00650640">
      <w:pPr>
        <w:rPr>
          <w:lang w:val="bg-BG"/>
        </w:rPr>
      </w:pPr>
      <w:r>
        <w:rPr>
          <w:lang w:val="bg-BG"/>
        </w:rPr>
        <w:t>Предлага базови сървиси на операционната система</w:t>
      </w:r>
      <w:r w:rsidRPr="00650640">
        <w:t xml:space="preserve">, </w:t>
      </w:r>
      <w:r>
        <w:rPr>
          <w:lang w:val="bg-BG"/>
        </w:rPr>
        <w:t>предаване на съобщения и комуникация между процесите на устройството.</w:t>
      </w:r>
    </w:p>
    <w:p w:rsidR="00AA04AC" w:rsidRDefault="00EC2D5E" w:rsidP="007F5F6D">
      <w:pPr>
        <w:pStyle w:val="ListParagraph"/>
        <w:numPr>
          <w:ilvl w:val="0"/>
          <w:numId w:val="11"/>
        </w:numPr>
        <w:rPr>
          <w:i/>
        </w:rPr>
      </w:pPr>
      <w:r>
        <w:rPr>
          <w:i/>
          <w:lang w:val="bg-BG"/>
        </w:rPr>
        <w:t>а</w:t>
      </w:r>
      <w:r w:rsidR="00AA04AC" w:rsidRPr="007F5F6D">
        <w:rPr>
          <w:i/>
        </w:rPr>
        <w:t>ndroid.</w:t>
      </w:r>
      <w:r>
        <w:rPr>
          <w:i/>
        </w:rPr>
        <w:t>support</w:t>
      </w:r>
    </w:p>
    <w:p w:rsidR="00EC2D5E" w:rsidRPr="007F5A3D" w:rsidRDefault="00EC2D5E" w:rsidP="00EC2D5E">
      <w:r w:rsidRPr="007F5A3D">
        <w:t xml:space="preserve">Android Support Library </w:t>
      </w:r>
      <w:r w:rsidRPr="007F5A3D">
        <w:rPr>
          <w:lang w:val="bg-BG"/>
        </w:rPr>
        <w:t>предлага различни</w:t>
      </w:r>
      <w:r w:rsidR="00FA0EFC" w:rsidRPr="007F5A3D">
        <w:rPr>
          <w:lang w:val="bg-BG"/>
        </w:rPr>
        <w:t xml:space="preserve"> свойства, които не са включени във фреймуърка. Тези библиотеки предлагат съвместимост със стари версии на операционната система</w:t>
      </w:r>
      <w:r w:rsidRPr="007F5A3D">
        <w:t>,</w:t>
      </w:r>
      <w:r w:rsidR="00FA0EFC" w:rsidRPr="007F5A3D">
        <w:rPr>
          <w:lang w:val="bg-BG"/>
        </w:rPr>
        <w:t xml:space="preserve"> предлагат полезни елементи на потребителския интерфейс, които не са част от фреймуърка и предлагат широк набор от средства, на които приложението може да разчита.</w:t>
      </w:r>
    </w:p>
    <w:p w:rsidR="00AA04AC" w:rsidRDefault="00EF2260" w:rsidP="007F5F6D">
      <w:pPr>
        <w:pStyle w:val="ListParagraph"/>
        <w:numPr>
          <w:ilvl w:val="0"/>
          <w:numId w:val="11"/>
        </w:numPr>
        <w:rPr>
          <w:i/>
        </w:rPr>
      </w:pPr>
      <w:r>
        <w:rPr>
          <w:i/>
        </w:rPr>
        <w:t>a</w:t>
      </w:r>
      <w:r w:rsidR="00AA04AC" w:rsidRPr="007F5F6D">
        <w:rPr>
          <w:i/>
        </w:rPr>
        <w:t>ndroid.text</w:t>
      </w:r>
    </w:p>
    <w:p w:rsidR="007F5A3D" w:rsidRDefault="007F5A3D" w:rsidP="007F5A3D">
      <w:pPr>
        <w:rPr>
          <w:lang w:val="bg-BG"/>
        </w:rPr>
      </w:pPr>
      <w:r>
        <w:rPr>
          <w:lang w:val="bg-BG"/>
        </w:rPr>
        <w:t>Предлага класове, изолзвани за рендиране или проследяване на текст и спанове с текст по екрана.</w:t>
      </w:r>
    </w:p>
    <w:p w:rsidR="007F5A3D" w:rsidRPr="007F5A3D" w:rsidRDefault="007F5A3D" w:rsidP="007F5A3D">
      <w:pPr>
        <w:rPr>
          <w:lang w:val="bg-BG"/>
        </w:rPr>
      </w:pPr>
      <w:r>
        <w:rPr>
          <w:lang w:val="bg-BG"/>
        </w:rPr>
        <w:t xml:space="preserve">Тези класове могат да се използват за дизайн на собствени </w:t>
      </w:r>
      <w:r>
        <w:t>widget</w:t>
      </w:r>
      <w:r>
        <w:rPr>
          <w:lang w:val="bg-BG"/>
        </w:rPr>
        <w:t>-и за управление на текст, за управление на спорни случаи с промени на спанове с текст.</w:t>
      </w:r>
    </w:p>
    <w:p w:rsidR="007F5A3D" w:rsidRPr="007F5A3D" w:rsidRDefault="007F5A3D" w:rsidP="007F5A3D">
      <w:r>
        <w:rPr>
          <w:lang w:val="bg-BG"/>
        </w:rPr>
        <w:t>Интерфейсите и класовете, започващи със</w:t>
      </w:r>
      <w:r>
        <w:t xml:space="preserve"> Span… </w:t>
      </w:r>
      <w:r>
        <w:rPr>
          <w:lang w:val="bg-BG"/>
        </w:rPr>
        <w:t xml:space="preserve">се използват за създаване и управление на спанове от текст в </w:t>
      </w:r>
      <w:r>
        <w:t xml:space="preserve">View </w:t>
      </w:r>
      <w:r>
        <w:rPr>
          <w:lang w:val="bg-BG"/>
        </w:rPr>
        <w:t xml:space="preserve">елемент. Може да се използват за стилизиране на текст или фон или за следене на </w:t>
      </w:r>
      <w:r>
        <w:rPr>
          <w:lang w:val="bg-BG"/>
        </w:rPr>
        <w:lastRenderedPageBreak/>
        <w:t xml:space="preserve">промени. Ако бъде създаден собствен </w:t>
      </w:r>
      <w:r>
        <w:t xml:space="preserve">widget, </w:t>
      </w:r>
      <w:r>
        <w:rPr>
          <w:lang w:val="bg-BG"/>
        </w:rPr>
        <w:t xml:space="preserve">трябва да се наследи </w:t>
      </w:r>
      <w:r>
        <w:t xml:space="preserve">DynamicLayout, </w:t>
      </w:r>
      <w:r>
        <w:rPr>
          <w:lang w:val="bg-BG"/>
        </w:rPr>
        <w:t>за да се управлява компонента, обвиващ тескта.</w:t>
      </w:r>
    </w:p>
    <w:p w:rsidR="00AA04AC" w:rsidRDefault="00C8739E" w:rsidP="007F5F6D">
      <w:pPr>
        <w:pStyle w:val="ListParagraph"/>
        <w:numPr>
          <w:ilvl w:val="0"/>
          <w:numId w:val="11"/>
        </w:numPr>
        <w:rPr>
          <w:i/>
        </w:rPr>
      </w:pPr>
      <w:r>
        <w:rPr>
          <w:i/>
        </w:rPr>
        <w:t>a</w:t>
      </w:r>
      <w:r w:rsidR="00AA04AC" w:rsidRPr="007F5F6D">
        <w:rPr>
          <w:i/>
        </w:rPr>
        <w:t>ndroid.widget</w:t>
      </w:r>
    </w:p>
    <w:p w:rsidR="00897F8D" w:rsidRDefault="00596BEB" w:rsidP="00897F8D">
      <w:pPr>
        <w:rPr>
          <w:lang w:val="bg-BG"/>
        </w:rPr>
      </w:pPr>
      <w:r>
        <w:rPr>
          <w:lang w:val="bg-BG"/>
        </w:rPr>
        <w:t>Пакетът съдържа най-вече визуални елементи от потребителския интерфейс. Също могат да бъдат създавани и собствени.</w:t>
      </w:r>
    </w:p>
    <w:p w:rsidR="00596BEB" w:rsidRDefault="00596BEB" w:rsidP="00897F8D">
      <w:pPr>
        <w:rPr>
          <w:lang w:val="bg-BG"/>
        </w:rPr>
      </w:pPr>
      <w:r>
        <w:rPr>
          <w:lang w:val="bg-BG"/>
        </w:rPr>
        <w:t xml:space="preserve">За създаване на собствен </w:t>
      </w:r>
      <w:r>
        <w:t>widget</w:t>
      </w:r>
      <w:r>
        <w:rPr>
          <w:lang w:val="bg-BG"/>
        </w:rPr>
        <w:t xml:space="preserve">, трябва да се наследи </w:t>
      </w:r>
      <w:r>
        <w:t xml:space="preserve">View </w:t>
      </w:r>
      <w:r>
        <w:rPr>
          <w:lang w:val="bg-BG"/>
        </w:rPr>
        <w:t xml:space="preserve">или негов подклас. За да се използва собствен </w:t>
      </w:r>
      <w:r>
        <w:t>widget</w:t>
      </w:r>
      <w:r>
        <w:rPr>
          <w:lang w:val="bg-BG"/>
        </w:rPr>
        <w:t xml:space="preserve"> в </w:t>
      </w:r>
      <w:r>
        <w:t>layout XML</w:t>
      </w:r>
      <w:r>
        <w:rPr>
          <w:lang w:val="bg-BG"/>
        </w:rPr>
        <w:t xml:space="preserve">, има два допълнителни файла, които трябва да бъдат създадени: </w:t>
      </w:r>
    </w:p>
    <w:p w:rsidR="00897F8D" w:rsidRDefault="00897F8D" w:rsidP="00596BEB">
      <w:pPr>
        <w:pStyle w:val="ListParagraph"/>
        <w:numPr>
          <w:ilvl w:val="1"/>
          <w:numId w:val="11"/>
        </w:numPr>
      </w:pPr>
      <w:r>
        <w:t xml:space="preserve">Java implementation file </w:t>
      </w:r>
      <w:r w:rsidR="00596BEB">
        <w:t>–</w:t>
      </w:r>
      <w:r>
        <w:t xml:space="preserve"> </w:t>
      </w:r>
      <w:r w:rsidR="00596BEB">
        <w:rPr>
          <w:lang w:val="bg-BG"/>
        </w:rPr>
        <w:t xml:space="preserve">Това е файла, носител на поведението на </w:t>
      </w:r>
      <w:r w:rsidR="00596BEB">
        <w:t>widget-a</w:t>
      </w:r>
      <w:r>
        <w:t>.</w:t>
      </w:r>
      <w:r w:rsidR="00596BEB">
        <w:rPr>
          <w:lang w:val="bg-BG"/>
        </w:rPr>
        <w:t xml:space="preserve"> Ако може да се инстанциира обекта от </w:t>
      </w:r>
      <w:r w:rsidR="00596BEB">
        <w:t>layout XML</w:t>
      </w:r>
      <w:r w:rsidR="00596BEB">
        <w:rPr>
          <w:lang w:val="bg-BG"/>
        </w:rPr>
        <w:t xml:space="preserve">, ще трябва да се напише и конструктор, който намира всички стойности на атрибути от </w:t>
      </w:r>
      <w:r w:rsidR="00596BEB">
        <w:t>layout XML</w:t>
      </w:r>
      <w:r w:rsidR="00596BEB">
        <w:rPr>
          <w:lang w:val="bg-BG"/>
        </w:rPr>
        <w:t>.</w:t>
      </w:r>
    </w:p>
    <w:p w:rsidR="00897F8D" w:rsidRDefault="00897F8D" w:rsidP="00453428">
      <w:pPr>
        <w:pStyle w:val="ListParagraph"/>
        <w:numPr>
          <w:ilvl w:val="1"/>
          <w:numId w:val="11"/>
        </w:numPr>
      </w:pPr>
      <w:r>
        <w:t xml:space="preserve">XML definition file - XML </w:t>
      </w:r>
      <w:r w:rsidR="00453428">
        <w:rPr>
          <w:lang w:val="bg-BG"/>
        </w:rPr>
        <w:t>файл в</w:t>
      </w:r>
      <w:r w:rsidR="00453428">
        <w:t xml:space="preserve"> res/values/, който дефинира елемента, използва за инстанцииране на widget-a</w:t>
      </w:r>
      <w:r w:rsidR="00453428">
        <w:rPr>
          <w:lang w:val="bg-BG"/>
        </w:rPr>
        <w:t xml:space="preserve"> и атрибутите, които поддържа. </w:t>
      </w:r>
    </w:p>
    <w:p w:rsidR="00897F8D" w:rsidRDefault="00897F8D" w:rsidP="00453428">
      <w:pPr>
        <w:pStyle w:val="ListParagraph"/>
        <w:numPr>
          <w:ilvl w:val="1"/>
          <w:numId w:val="11"/>
        </w:numPr>
      </w:pPr>
      <w:r>
        <w:t>Layout XML [</w:t>
      </w:r>
      <w:r w:rsidR="00B00C45">
        <w:rPr>
          <w:lang w:val="bg-BG"/>
        </w:rPr>
        <w:t>по желание</w:t>
      </w:r>
      <w:r>
        <w:t xml:space="preserve">]- </w:t>
      </w:r>
      <w:r w:rsidR="00930E18">
        <w:rPr>
          <w:lang w:val="bg-BG"/>
        </w:rPr>
        <w:t>Незадължителен</w:t>
      </w:r>
      <w:r>
        <w:t xml:space="preserve"> XML </w:t>
      </w:r>
      <w:r w:rsidR="00930E18">
        <w:rPr>
          <w:lang w:val="bg-BG"/>
        </w:rPr>
        <w:t>файл в</w:t>
      </w:r>
      <w:r>
        <w:t xml:space="preserve"> res/layout/</w:t>
      </w:r>
      <w:r w:rsidR="00691423">
        <w:rPr>
          <w:lang w:val="bg-BG"/>
        </w:rPr>
        <w:t xml:space="preserve">, който описва дизайна на </w:t>
      </w:r>
      <w:r w:rsidR="00691423">
        <w:t>widget-a.</w:t>
      </w:r>
    </w:p>
    <w:p w:rsidR="00AA04AC" w:rsidRDefault="00C638EB" w:rsidP="007F5F6D">
      <w:pPr>
        <w:pStyle w:val="ListParagraph"/>
        <w:numPr>
          <w:ilvl w:val="0"/>
          <w:numId w:val="11"/>
        </w:numPr>
        <w:rPr>
          <w:i/>
        </w:rPr>
      </w:pPr>
      <w:r>
        <w:rPr>
          <w:i/>
        </w:rPr>
        <w:t>a</w:t>
      </w:r>
      <w:r w:rsidR="00AA04AC" w:rsidRPr="007F5F6D">
        <w:rPr>
          <w:i/>
        </w:rPr>
        <w:t>ndroid.app</w:t>
      </w:r>
    </w:p>
    <w:p w:rsidR="009720C5" w:rsidRDefault="009720C5" w:rsidP="009720C5">
      <w:pPr>
        <w:rPr>
          <w:lang w:val="bg-BG"/>
        </w:rPr>
      </w:pPr>
      <w:r>
        <w:rPr>
          <w:lang w:val="bg-BG"/>
        </w:rPr>
        <w:t>Съдържа класове от високо ниво, които енкапсулират целия модел на андроидското приложение.</w:t>
      </w:r>
    </w:p>
    <w:p w:rsidR="009720C5" w:rsidRDefault="009720C5" w:rsidP="009720C5">
      <w:r>
        <w:rPr>
          <w:lang w:val="bg-BG"/>
        </w:rPr>
        <w:t xml:space="preserve">Приложение за Андроид се дефинира с един или повече от четирите главни андроидски компонента. Два от тези компонента са дефинирани в този пакет – </w:t>
      </w:r>
      <w:r>
        <w:t>Activity</w:t>
      </w:r>
      <w:r>
        <w:rPr>
          <w:lang w:val="bg-BG"/>
        </w:rPr>
        <w:t xml:space="preserve"> и </w:t>
      </w:r>
      <w:r>
        <w:t xml:space="preserve">Service. </w:t>
      </w:r>
      <w:r>
        <w:rPr>
          <w:lang w:val="bg-BG"/>
        </w:rPr>
        <w:t xml:space="preserve">Другите да се намират в </w:t>
      </w:r>
      <w:r>
        <w:t xml:space="preserve">android.content </w:t>
      </w:r>
      <w:r>
        <w:rPr>
          <w:lang w:val="bg-BG"/>
        </w:rPr>
        <w:t xml:space="preserve">пакета : </w:t>
      </w:r>
      <w:r>
        <w:t xml:space="preserve"> BroadcastReceiver and ContentProvider.</w:t>
      </w:r>
    </w:p>
    <w:p w:rsidR="009720C5" w:rsidRDefault="009720C5" w:rsidP="009720C5">
      <w:r>
        <w:t xml:space="preserve">Activity </w:t>
      </w:r>
      <w:r w:rsidR="00B318F5">
        <w:rPr>
          <w:lang w:val="bg-BG"/>
        </w:rPr>
        <w:t xml:space="preserve">е компонент, който осигурява екран, с който потребителя може да взаимодейства, за да извърши дейност, като набиране на номер, заснемане на кадър и други. Едно </w:t>
      </w:r>
      <w:r w:rsidR="00B318F5">
        <w:t xml:space="preserve">activity </w:t>
      </w:r>
      <w:r w:rsidR="00B318F5">
        <w:rPr>
          <w:lang w:val="bg-BG"/>
        </w:rPr>
        <w:t xml:space="preserve">може да даде начало на други </w:t>
      </w:r>
      <w:r w:rsidR="00B318F5">
        <w:t>activity-</w:t>
      </w:r>
      <w:r w:rsidR="00B318F5">
        <w:rPr>
          <w:lang w:val="bg-BG"/>
        </w:rPr>
        <w:t>та, включително такива, които живеят в рамките на други приложения.</w:t>
      </w:r>
    </w:p>
    <w:p w:rsidR="009720C5" w:rsidRDefault="007057DE" w:rsidP="009720C5">
      <w:r>
        <w:t>Service</w:t>
      </w:r>
      <w:r>
        <w:rPr>
          <w:lang w:val="bg-BG"/>
        </w:rPr>
        <w:t xml:space="preserve"> е компонент, който извършва операции с дълъг живот на заден фон без потребителски интерфейс</w:t>
      </w:r>
      <w:r w:rsidR="00813598">
        <w:rPr>
          <w:lang w:val="bg-BG"/>
        </w:rPr>
        <w:t xml:space="preserve">. Например, </w:t>
      </w:r>
      <w:r w:rsidR="009720C5">
        <w:t>service</w:t>
      </w:r>
      <w:r w:rsidR="00813598">
        <w:rPr>
          <w:lang w:val="bg-BG"/>
        </w:rPr>
        <w:t xml:space="preserve"> може да се занимава с мрежови транзакции, да възпроизвежда музика и др.</w:t>
      </w:r>
      <w:r w:rsidR="00813598">
        <w:t xml:space="preserve"> </w:t>
      </w:r>
    </w:p>
    <w:p w:rsidR="009720C5" w:rsidRDefault="004F2831" w:rsidP="009720C5">
      <w:pPr>
        <w:rPr>
          <w:lang w:val="bg-BG"/>
        </w:rPr>
      </w:pPr>
      <w:r>
        <w:rPr>
          <w:lang w:val="bg-BG"/>
        </w:rPr>
        <w:t>Класът</w:t>
      </w:r>
      <w:r w:rsidR="009720C5">
        <w:t xml:space="preserve"> Fragment </w:t>
      </w:r>
      <w:r w:rsidR="00AF33EE">
        <w:rPr>
          <w:lang w:val="bg-BG"/>
        </w:rPr>
        <w:t>е също в</w:t>
      </w:r>
      <w:r w:rsidR="003540F9">
        <w:rPr>
          <w:lang w:val="bg-BG"/>
        </w:rPr>
        <w:t>ажен за дизайна на приложението-</w:t>
      </w:r>
      <w:r w:rsidR="00AF33EE">
        <w:rPr>
          <w:lang w:val="bg-BG"/>
        </w:rPr>
        <w:t xml:space="preserve"> особено когато приложението е предназначено за по-големи резолюции като таблети.</w:t>
      </w:r>
      <w:r w:rsidR="003540F9">
        <w:rPr>
          <w:lang w:val="bg-BG"/>
        </w:rPr>
        <w:t xml:space="preserve"> Един</w:t>
      </w:r>
      <w:r w:rsidR="009720C5">
        <w:t xml:space="preserve"> fragment </w:t>
      </w:r>
      <w:r w:rsidR="003540F9">
        <w:rPr>
          <w:lang w:val="bg-BG"/>
        </w:rPr>
        <w:t xml:space="preserve">дефинира определена част от поведението на </w:t>
      </w:r>
      <w:r w:rsidR="003540F9">
        <w:t>activity</w:t>
      </w:r>
      <w:r w:rsidR="003540F9">
        <w:rPr>
          <w:lang w:val="bg-BG"/>
        </w:rPr>
        <w:t xml:space="preserve">, включително и свързано с потребителския ѝ интерфейс. Има собствен цикъл на живот, подобен на този на </w:t>
      </w:r>
      <w:r w:rsidR="003540F9">
        <w:t>activity</w:t>
      </w:r>
      <w:r w:rsidR="003540F9">
        <w:rPr>
          <w:lang w:val="bg-BG"/>
        </w:rPr>
        <w:t>, и може да съществува заедно с друг фрагменти</w:t>
      </w:r>
      <w:r w:rsidR="00E45C66">
        <w:t xml:space="preserve">, </w:t>
      </w:r>
      <w:r w:rsidR="00E45C66">
        <w:rPr>
          <w:lang w:val="bg-BG"/>
        </w:rPr>
        <w:t xml:space="preserve">внедрени в това </w:t>
      </w:r>
      <w:r w:rsidR="00E45C66">
        <w:t xml:space="preserve">activity. </w:t>
      </w:r>
      <w:r w:rsidR="00E45C66">
        <w:rPr>
          <w:lang w:val="bg-BG"/>
        </w:rPr>
        <w:t xml:space="preserve">Докато едно </w:t>
      </w:r>
      <w:r w:rsidR="00E45C66">
        <w:t xml:space="preserve">activity </w:t>
      </w:r>
      <w:r w:rsidR="00E45C66">
        <w:rPr>
          <w:lang w:val="bg-BG"/>
        </w:rPr>
        <w:t>върви, може да се добавят и премахват фрагменти.</w:t>
      </w:r>
    </w:p>
    <w:p w:rsidR="00E45C66" w:rsidRDefault="00E45C66" w:rsidP="009720C5">
      <w:r>
        <w:rPr>
          <w:lang w:val="bg-BG"/>
        </w:rPr>
        <w:t xml:space="preserve">Пакетът също дефинира средства като диалози, нотификации и </w:t>
      </w:r>
      <w:r>
        <w:t>action bar.</w:t>
      </w:r>
    </w:p>
    <w:p w:rsidR="007E32E8" w:rsidRDefault="007E32E8">
      <w:pPr>
        <w:spacing w:after="320"/>
        <w:jc w:val="left"/>
        <w:rPr>
          <w:lang w:val="bg-BG"/>
        </w:rPr>
      </w:pPr>
      <w:r>
        <w:rPr>
          <w:lang w:val="bg-BG"/>
        </w:rPr>
        <w:br w:type="page"/>
      </w:r>
    </w:p>
    <w:p w:rsidR="00AA04AC" w:rsidRDefault="00DF09EF" w:rsidP="007F5F6D">
      <w:pPr>
        <w:pStyle w:val="ListParagraph"/>
        <w:numPr>
          <w:ilvl w:val="0"/>
          <w:numId w:val="11"/>
        </w:numPr>
        <w:rPr>
          <w:i/>
        </w:rPr>
      </w:pPr>
      <w:proofErr w:type="spellStart"/>
      <w:proofErr w:type="gramStart"/>
      <w:r>
        <w:rPr>
          <w:i/>
        </w:rPr>
        <w:lastRenderedPageBreak/>
        <w:t>a</w:t>
      </w:r>
      <w:r w:rsidR="00AA04AC" w:rsidRPr="007F5F6D">
        <w:rPr>
          <w:i/>
        </w:rPr>
        <w:t>ndroid.preference</w:t>
      </w:r>
      <w:proofErr w:type="spellEnd"/>
      <w:proofErr w:type="gramEnd"/>
    </w:p>
    <w:p w:rsidR="00244E9A" w:rsidRPr="00244E9A" w:rsidRDefault="00244E9A" w:rsidP="002B7CE1">
      <w:pPr>
        <w:rPr>
          <w:lang w:val="bg-BG"/>
        </w:rPr>
      </w:pPr>
      <w:r>
        <w:rPr>
          <w:lang w:val="bg-BG"/>
        </w:rPr>
        <w:t>Осигурява класове, които управляват настройките на приложението и имплементира потребителския интерфейс на настройките. Грижи се настройките във всяко приложение да са поддържани по един и същ начин и потребителското изживяване да е консистентно в системата и приложенията.</w:t>
      </w:r>
    </w:p>
    <w:p w:rsidR="002B7CE1" w:rsidRPr="00244E9A" w:rsidRDefault="00244E9A" w:rsidP="00244E9A">
      <w:r>
        <w:rPr>
          <w:lang w:val="bg-BG"/>
        </w:rPr>
        <w:t xml:space="preserve">Настройките в приложението трябва да бъдат изпълнявани като отделно </w:t>
      </w:r>
      <w:r>
        <w:t xml:space="preserve">activity, което наследява класа PreferenceActivity. </w:t>
      </w:r>
      <w:r>
        <w:rPr>
          <w:lang w:val="bg-BG"/>
        </w:rPr>
        <w:t>В</w:t>
      </w:r>
      <w:r>
        <w:rPr>
          <w:i/>
          <w:lang w:val="bg-BG"/>
        </w:rPr>
        <w:t xml:space="preserve"> </w:t>
      </w:r>
      <w:r w:rsidR="002B7CE1" w:rsidRPr="00244E9A">
        <w:t>Preference</w:t>
      </w:r>
      <w:r>
        <w:t>Activity обектът</w:t>
      </w:r>
      <w:r w:rsidR="002B7CE1" w:rsidRPr="00244E9A">
        <w:t xml:space="preserve"> PreferenceScreen</w:t>
      </w:r>
      <w:r>
        <w:rPr>
          <w:lang w:val="bg-BG"/>
        </w:rPr>
        <w:t xml:space="preserve"> трябва да бъде кореновия елемент на изгледа.</w:t>
      </w:r>
      <w:r w:rsidR="002B7CE1" w:rsidRPr="00244E9A">
        <w:t xml:space="preserve"> PreferenceScreen </w:t>
      </w:r>
      <w:r>
        <w:rPr>
          <w:lang w:val="bg-BG"/>
        </w:rPr>
        <w:t>съдържа елементи като</w:t>
      </w:r>
      <w:r w:rsidR="002B7CE1" w:rsidRPr="00244E9A">
        <w:t xml:space="preserve"> CheckBoxPreference, EditTextPreference, List</w:t>
      </w:r>
      <w:r>
        <w:t xml:space="preserve">Preference, PreferenceCategory или </w:t>
      </w:r>
      <w:r w:rsidR="002B7CE1" w:rsidRPr="00244E9A">
        <w:t>RingtonePreference.</w:t>
      </w:r>
    </w:p>
    <w:p w:rsidR="002B7CE1" w:rsidRPr="00244E9A" w:rsidRDefault="00244E9A" w:rsidP="00244E9A">
      <w:r>
        <w:rPr>
          <w:lang w:val="bg-BG"/>
        </w:rPr>
        <w:t>Всички настройки направени за определен</w:t>
      </w:r>
      <w:r w:rsidR="002B7CE1" w:rsidRPr="00244E9A">
        <w:t xml:space="preserve"> Preference </w:t>
      </w:r>
      <w:r>
        <w:rPr>
          <w:lang w:val="bg-BG"/>
        </w:rPr>
        <w:t xml:space="preserve">ще бъдат автоматично запазени в инстанцията на </w:t>
      </w:r>
      <w:r w:rsidR="002B7CE1" w:rsidRPr="00244E9A">
        <w:t>SharedPreferences</w:t>
      </w:r>
      <w:r>
        <w:rPr>
          <w:lang w:val="bg-BG"/>
        </w:rPr>
        <w:t xml:space="preserve"> за приложението.</w:t>
      </w:r>
      <w:r w:rsidR="002B7CE1" w:rsidRPr="00244E9A">
        <w:t xml:space="preserve"> </w:t>
      </w:r>
      <w:r>
        <w:rPr>
          <w:lang w:val="bg-BG"/>
        </w:rPr>
        <w:t xml:space="preserve">Достъпът до </w:t>
      </w:r>
      <w:r w:rsidR="002B7CE1" w:rsidRPr="00244E9A">
        <w:t>SharedPreferences</w:t>
      </w:r>
      <w:r>
        <w:rPr>
          <w:lang w:val="bg-BG"/>
        </w:rPr>
        <w:t xml:space="preserve"> е лесен чрез</w:t>
      </w:r>
      <w:r w:rsidR="002B7CE1" w:rsidRPr="00244E9A">
        <w:t xml:space="preserve"> getSharedPreferences().</w:t>
      </w:r>
    </w:p>
    <w:p w:rsidR="002B7CE1" w:rsidRPr="00244E9A" w:rsidRDefault="00244E9A" w:rsidP="00244E9A">
      <w:r>
        <w:rPr>
          <w:lang w:val="bg-BG"/>
        </w:rPr>
        <w:t>Важно е, че запазените настройки са достъпни само през приложението, което ги е създало.</w:t>
      </w:r>
    </w:p>
    <w:p w:rsidR="00AA04AC" w:rsidRDefault="00511A2E" w:rsidP="007F5F6D">
      <w:pPr>
        <w:pStyle w:val="ListParagraph"/>
        <w:numPr>
          <w:ilvl w:val="0"/>
          <w:numId w:val="11"/>
        </w:numPr>
        <w:rPr>
          <w:i/>
        </w:rPr>
      </w:pPr>
      <w:r>
        <w:rPr>
          <w:i/>
        </w:rPr>
        <w:t>а</w:t>
      </w:r>
      <w:r w:rsidR="00AA04AC" w:rsidRPr="007F5F6D">
        <w:rPr>
          <w:i/>
        </w:rPr>
        <w:t>ndroid.view</w:t>
      </w:r>
    </w:p>
    <w:p w:rsidR="00F13D36" w:rsidRPr="00F13D36" w:rsidRDefault="00314BBD" w:rsidP="00102D85">
      <w:pPr>
        <w:rPr>
          <w:i/>
        </w:rPr>
      </w:pPr>
      <w:r>
        <w:rPr>
          <w:lang w:val="bg-BG"/>
        </w:rPr>
        <w:t xml:space="preserve">Осигурява класове, които </w:t>
      </w:r>
      <w:r w:rsidR="00102D85">
        <w:rPr>
          <w:lang w:val="bg-BG"/>
        </w:rPr>
        <w:t>дават достъп до основни класове на потребителския интерфейс, които управляват екранния изглед и взаимодействието с потребителя.</w:t>
      </w:r>
    </w:p>
    <w:p w:rsidR="00AA04AC" w:rsidRDefault="00E937F5" w:rsidP="007F5F6D">
      <w:pPr>
        <w:pStyle w:val="ListParagraph"/>
        <w:numPr>
          <w:ilvl w:val="0"/>
          <w:numId w:val="11"/>
        </w:numPr>
        <w:rPr>
          <w:i/>
        </w:rPr>
      </w:pPr>
      <w:r>
        <w:rPr>
          <w:i/>
        </w:rPr>
        <w:t>а</w:t>
      </w:r>
      <w:r w:rsidR="00AA04AC" w:rsidRPr="007F5F6D">
        <w:rPr>
          <w:i/>
        </w:rPr>
        <w:t>ndroid.graphics</w:t>
      </w:r>
    </w:p>
    <w:p w:rsidR="00F13D36" w:rsidRPr="00F13D36" w:rsidRDefault="00917BA3" w:rsidP="00917BA3">
      <w:pPr>
        <w:rPr>
          <w:i/>
        </w:rPr>
      </w:pPr>
      <w:r>
        <w:rPr>
          <w:lang w:val="bg-BG"/>
        </w:rPr>
        <w:t xml:space="preserve">Осигурява графични средства на ниско ниво като </w:t>
      </w:r>
      <w:r>
        <w:t xml:space="preserve">canvas, </w:t>
      </w:r>
      <w:r>
        <w:rPr>
          <w:lang w:val="bg-BG"/>
        </w:rPr>
        <w:t>цветови филтри, правоъгълници, които позволяват рисуване върху екрана директно.</w:t>
      </w:r>
    </w:p>
    <w:p w:rsidR="00AA04AC" w:rsidRDefault="00D67B4E" w:rsidP="007F5F6D">
      <w:pPr>
        <w:pStyle w:val="ListParagraph"/>
        <w:numPr>
          <w:ilvl w:val="0"/>
          <w:numId w:val="11"/>
        </w:numPr>
        <w:rPr>
          <w:i/>
        </w:rPr>
      </w:pPr>
      <w:r>
        <w:rPr>
          <w:i/>
          <w:lang w:val="bg-BG"/>
        </w:rPr>
        <w:t>а</w:t>
      </w:r>
      <w:r w:rsidR="00AA04AC" w:rsidRPr="007F5F6D">
        <w:rPr>
          <w:i/>
        </w:rPr>
        <w:t>ndroid.util</w:t>
      </w:r>
    </w:p>
    <w:p w:rsidR="00621812" w:rsidRPr="00F13D36" w:rsidRDefault="00527F4E" w:rsidP="00527F4E">
      <w:pPr>
        <w:rPr>
          <w:i/>
        </w:rPr>
      </w:pPr>
      <w:r>
        <w:rPr>
          <w:lang w:val="bg-BG"/>
        </w:rPr>
        <w:t xml:space="preserve">Осигурява основни полезни методи като манипулация на дата/час, </w:t>
      </w:r>
      <w:r>
        <w:t>base64</w:t>
      </w:r>
      <w:r>
        <w:rPr>
          <w:lang w:val="bg-BG"/>
        </w:rPr>
        <w:t xml:space="preserve"> енкодери и декодери, преобразуване на стринг и число, </w:t>
      </w:r>
      <w:r>
        <w:t xml:space="preserve">XML </w:t>
      </w:r>
      <w:r>
        <w:rPr>
          <w:lang w:val="bg-BG"/>
        </w:rPr>
        <w:t>средства и др.</w:t>
      </w:r>
    </w:p>
    <w:p w:rsidR="00AA04AC" w:rsidRDefault="0092361C" w:rsidP="007F5F6D">
      <w:pPr>
        <w:pStyle w:val="ListParagraph"/>
        <w:numPr>
          <w:ilvl w:val="0"/>
          <w:numId w:val="11"/>
        </w:numPr>
        <w:rPr>
          <w:i/>
        </w:rPr>
      </w:pPr>
      <w:r>
        <w:rPr>
          <w:i/>
          <w:lang w:val="bg-BG"/>
        </w:rPr>
        <w:t>а</w:t>
      </w:r>
      <w:r w:rsidR="00AA04AC" w:rsidRPr="007F5F6D">
        <w:rPr>
          <w:i/>
        </w:rPr>
        <w:t>ndroid.media</w:t>
      </w:r>
    </w:p>
    <w:p w:rsidR="00F13D36" w:rsidRPr="00F13D36" w:rsidRDefault="0092361C" w:rsidP="003C073E">
      <w:pPr>
        <w:rPr>
          <w:i/>
        </w:rPr>
      </w:pPr>
      <w:r>
        <w:rPr>
          <w:lang w:val="bg-BG"/>
        </w:rPr>
        <w:t>Осигурява класове, които управляват различни медиа интерфейси за аудио и видео.</w:t>
      </w:r>
    </w:p>
    <w:p w:rsidR="00F13D36" w:rsidRPr="00F13D36" w:rsidRDefault="0094752A" w:rsidP="00364947">
      <w:pPr>
        <w:rPr>
          <w:i/>
        </w:rPr>
      </w:pPr>
      <w:r>
        <w:rPr>
          <w:lang w:val="bg-BG"/>
        </w:rPr>
        <w:t xml:space="preserve">Апитата на </w:t>
      </w:r>
      <w:r>
        <w:t xml:space="preserve">Media </w:t>
      </w:r>
      <w:r>
        <w:rPr>
          <w:lang w:val="bg-BG"/>
        </w:rPr>
        <w:t>се използват за възпроизвеждане, а в някои случаи и запис на медийни файлове. Това включва аудио (например</w:t>
      </w:r>
      <w:r>
        <w:t xml:space="preserve"> MP3, </w:t>
      </w:r>
      <w:r>
        <w:rPr>
          <w:lang w:val="bg-BG"/>
        </w:rPr>
        <w:t>рингтонове, аудио ефекти за игри и други) и видео (видео стрийминг от интернет или локално запаметено).</w:t>
      </w:r>
    </w:p>
    <w:p w:rsidR="00F13D36" w:rsidRPr="00F13D36" w:rsidRDefault="00364947" w:rsidP="00364947">
      <w:pPr>
        <w:rPr>
          <w:i/>
        </w:rPr>
      </w:pPr>
      <w:r>
        <w:rPr>
          <w:lang w:val="bg-BG"/>
        </w:rPr>
        <w:t xml:space="preserve">Други специални класове от пакета предлагат възможността за откриване на човешки лица в </w:t>
      </w:r>
      <w:r>
        <w:t xml:space="preserve">Bitmap </w:t>
      </w:r>
      <w:r>
        <w:rPr>
          <w:lang w:val="bg-BG"/>
        </w:rPr>
        <w:t>изображения (</w:t>
      </w:r>
      <w:r>
        <w:t>FaceDetector</w:t>
      </w:r>
      <w:r>
        <w:rPr>
          <w:lang w:val="bg-BG"/>
        </w:rPr>
        <w:t>), управление на аудио рутинга (до устройството или слушалките) и контрол върху рингтоновете или вибрациите (AudioManager)</w:t>
      </w:r>
      <w:r>
        <w:t>.</w:t>
      </w:r>
    </w:p>
    <w:p w:rsidR="00AA04AC" w:rsidRDefault="008E17AB" w:rsidP="007F5F6D">
      <w:pPr>
        <w:pStyle w:val="ListParagraph"/>
        <w:numPr>
          <w:ilvl w:val="0"/>
          <w:numId w:val="11"/>
        </w:numPr>
        <w:rPr>
          <w:i/>
        </w:rPr>
      </w:pPr>
      <w:r>
        <w:rPr>
          <w:i/>
        </w:rPr>
        <w:t>a</w:t>
      </w:r>
      <w:r w:rsidR="00AA04AC" w:rsidRPr="007F5F6D">
        <w:rPr>
          <w:i/>
        </w:rPr>
        <w:t>ndroid.telephony</w:t>
      </w:r>
    </w:p>
    <w:p w:rsidR="004E5BF6" w:rsidRPr="004E5BF6" w:rsidRDefault="007E018B" w:rsidP="00061B34">
      <w:pPr>
        <w:rPr>
          <w:i/>
        </w:rPr>
      </w:pPr>
      <w:r>
        <w:rPr>
          <w:lang w:val="bg-BG"/>
        </w:rPr>
        <w:t>Осигурява апита за следене на основна информация за телефона като тип на мрежата и състояние на връзката.</w:t>
      </w:r>
    </w:p>
    <w:p w:rsidR="004B216C" w:rsidRDefault="00751A3E" w:rsidP="007F5F6D">
      <w:pPr>
        <w:pStyle w:val="ListParagraph"/>
        <w:numPr>
          <w:ilvl w:val="0"/>
          <w:numId w:val="11"/>
        </w:numPr>
        <w:rPr>
          <w:i/>
        </w:rPr>
      </w:pPr>
      <w:r>
        <w:rPr>
          <w:i/>
        </w:rPr>
        <w:t>а</w:t>
      </w:r>
      <w:r w:rsidR="004B216C" w:rsidRPr="007F5F6D">
        <w:rPr>
          <w:i/>
        </w:rPr>
        <w:t>ndroid.hardware</w:t>
      </w:r>
    </w:p>
    <w:p w:rsidR="004E5BF6" w:rsidRPr="004E5BF6" w:rsidRDefault="00E25F43" w:rsidP="008D26B6">
      <w:pPr>
        <w:rPr>
          <w:i/>
        </w:rPr>
      </w:pPr>
      <w:r>
        <w:rPr>
          <w:lang w:val="bg-BG"/>
        </w:rPr>
        <w:t xml:space="preserve">Осигурява съпорт за хардуерни свойства като камера и сензори. </w:t>
      </w:r>
    </w:p>
    <w:p w:rsidR="00BC0A6E" w:rsidRDefault="00B37160" w:rsidP="007F5F6D">
      <w:pPr>
        <w:pStyle w:val="ListParagraph"/>
        <w:numPr>
          <w:ilvl w:val="0"/>
          <w:numId w:val="11"/>
        </w:numPr>
        <w:rPr>
          <w:i/>
        </w:rPr>
      </w:pPr>
      <w:r>
        <w:rPr>
          <w:i/>
        </w:rPr>
        <w:lastRenderedPageBreak/>
        <w:t>а</w:t>
      </w:r>
      <w:r w:rsidR="00BC0A6E" w:rsidRPr="007F5F6D">
        <w:rPr>
          <w:i/>
        </w:rPr>
        <w:t>ndroid.net</w:t>
      </w:r>
    </w:p>
    <w:p w:rsidR="004E5BF6" w:rsidRDefault="00E97B90" w:rsidP="00E97B90">
      <w:r>
        <w:rPr>
          <w:lang w:val="bg-BG"/>
        </w:rPr>
        <w:t xml:space="preserve">Класове, които помагат при мрежова връзка освен основните апита на </w:t>
      </w:r>
      <w:r>
        <w:t xml:space="preserve">java.net.* </w:t>
      </w:r>
    </w:p>
    <w:p w:rsidR="00BF5653" w:rsidRDefault="00BF5653" w:rsidP="00E97B90"/>
    <w:p w:rsidR="00BF5653" w:rsidRDefault="00BF5653" w:rsidP="00BF5653">
      <w:pPr>
        <w:pStyle w:val="Heading1"/>
      </w:pPr>
      <w:bookmarkStart w:id="5" w:name="_Toc453019319"/>
      <w:r>
        <w:t>Архитектура на приложението</w:t>
      </w:r>
      <w:bookmarkEnd w:id="5"/>
    </w:p>
    <w:p w:rsidR="00BF5653" w:rsidRDefault="00BF5653" w:rsidP="00A91A2A">
      <w:pPr>
        <w:pStyle w:val="Heading2"/>
        <w:rPr>
          <w:lang w:val="bg-BG"/>
        </w:rPr>
      </w:pPr>
      <w:r>
        <w:rPr>
          <w:lang w:val="bg-BG"/>
        </w:rPr>
        <w:t>Адаптери</w:t>
      </w:r>
    </w:p>
    <w:p w:rsidR="00BF5653" w:rsidRDefault="00BF5653" w:rsidP="00BF5653">
      <w:pPr>
        <w:rPr>
          <w:lang w:val="bg-BG"/>
        </w:rPr>
      </w:pPr>
      <w:r>
        <w:rPr>
          <w:lang w:val="bg-BG"/>
        </w:rPr>
        <w:t xml:space="preserve">Адаптерът служи за мост между </w:t>
      </w:r>
      <w:r>
        <w:t xml:space="preserve">AdapterView </w:t>
      </w:r>
      <w:r>
        <w:rPr>
          <w:lang w:val="bg-BG"/>
        </w:rPr>
        <w:t xml:space="preserve">и данните към това </w:t>
      </w:r>
      <w:r>
        <w:t xml:space="preserve">view. </w:t>
      </w:r>
      <w:r>
        <w:rPr>
          <w:lang w:val="bg-BG"/>
        </w:rPr>
        <w:t xml:space="preserve">Адаптерът осигурява достъп до данните. Също така адаптерът е отговорен да направи </w:t>
      </w:r>
      <w:r>
        <w:t xml:space="preserve">View </w:t>
      </w:r>
      <w:r>
        <w:rPr>
          <w:lang w:val="bg-BG"/>
        </w:rPr>
        <w:t>за всеки елемент от дейтасет.</w:t>
      </w:r>
      <w:r w:rsidR="00B2187F">
        <w:rPr>
          <w:lang w:val="bg-BG"/>
        </w:rPr>
        <w:t xml:space="preserve"> В случая на това приложение има два адаптера: </w:t>
      </w:r>
      <w:r w:rsidR="00B2187F" w:rsidRPr="00B2187F">
        <w:rPr>
          <w:lang w:val="bg-BG"/>
        </w:rPr>
        <w:t>MusicPlayerAdapter</w:t>
      </w:r>
      <w:r w:rsidR="00B2187F">
        <w:t xml:space="preserve"> </w:t>
      </w:r>
      <w:r w:rsidR="00B2187F">
        <w:rPr>
          <w:lang w:val="bg-BG"/>
        </w:rPr>
        <w:t xml:space="preserve">и </w:t>
      </w:r>
      <w:r w:rsidR="00B2187F" w:rsidRPr="00B2187F">
        <w:rPr>
          <w:lang w:val="bg-BG"/>
        </w:rPr>
        <w:t>SearchResultsAdapter</w:t>
      </w:r>
      <w:r w:rsidR="00B2187F">
        <w:rPr>
          <w:lang w:val="bg-BG"/>
        </w:rPr>
        <w:t xml:space="preserve">. Първият се занимава с </w:t>
      </w:r>
      <w:r w:rsidR="00EC6860">
        <w:rPr>
          <w:lang w:val="bg-BG"/>
        </w:rPr>
        <w:t xml:space="preserve">данните на </w:t>
      </w:r>
      <w:r w:rsidR="00EC6860">
        <w:t>browser-a</w:t>
      </w:r>
      <w:r w:rsidR="00EC6860">
        <w:rPr>
          <w:lang w:val="bg-BG"/>
        </w:rPr>
        <w:t>, а втория с тези на търсачката.</w:t>
      </w:r>
    </w:p>
    <w:p w:rsidR="00A91A2A" w:rsidRDefault="00A91A2A" w:rsidP="00A91A2A">
      <w:pPr>
        <w:jc w:val="left"/>
        <w:rPr>
          <w:rFonts w:ascii="Courier New" w:hAnsi="Courier New" w:cs="Courier New"/>
          <w:color w:val="808080" w:themeColor="background1" w:themeShade="80"/>
          <w:lang w:val="bg-BG"/>
        </w:rPr>
      </w:pPr>
      <w:r w:rsidRPr="00A91A2A">
        <w:rPr>
          <w:rFonts w:ascii="Courier New" w:hAnsi="Courier New" w:cs="Courier New"/>
          <w:color w:val="950B0B" w:themeColor="accent1" w:themeShade="80"/>
          <w:lang w:val="bg-BG"/>
        </w:rPr>
        <w:t xml:space="preserve">public class </w:t>
      </w:r>
      <w:r w:rsidRPr="00A91A2A">
        <w:rPr>
          <w:rFonts w:ascii="Courier New" w:hAnsi="Courier New" w:cs="Courier New"/>
          <w:color w:val="808080" w:themeColor="background1" w:themeShade="80"/>
          <w:lang w:val="bg-BG"/>
        </w:rPr>
        <w:t xml:space="preserve">MusicPlayerAdapter </w:t>
      </w:r>
      <w:r w:rsidRPr="00A91A2A">
        <w:rPr>
          <w:rFonts w:ascii="Courier New" w:hAnsi="Courier New" w:cs="Courier New"/>
          <w:color w:val="950B0B" w:themeColor="accent1" w:themeShade="80"/>
          <w:lang w:val="bg-BG"/>
        </w:rPr>
        <w:t xml:space="preserve">extends </w:t>
      </w:r>
      <w:r w:rsidRPr="00A91A2A">
        <w:rPr>
          <w:rFonts w:ascii="Courier New" w:hAnsi="Courier New" w:cs="Courier New"/>
          <w:color w:val="808080" w:themeColor="background1" w:themeShade="80"/>
          <w:lang w:val="bg-BG"/>
        </w:rPr>
        <w:t>RecyclerView.Adapter&lt;</w:t>
      </w:r>
      <w:r w:rsidRPr="00A91A2A">
        <w:rPr>
          <w:rFonts w:ascii="Courier New" w:hAnsi="Courier New" w:cs="Courier New"/>
          <w:color w:val="950B0B" w:themeColor="accent1" w:themeShade="80"/>
          <w:lang w:val="bg-BG"/>
        </w:rPr>
        <w:t>RecyclerView.</w:t>
      </w:r>
      <w:r w:rsidRPr="00A91A2A">
        <w:rPr>
          <w:rFonts w:ascii="Courier New" w:hAnsi="Courier New" w:cs="Courier New"/>
          <w:color w:val="808080" w:themeColor="background1" w:themeShade="80"/>
          <w:lang w:val="bg-BG"/>
        </w:rPr>
        <w:t>ViewHolder&gt;</w:t>
      </w:r>
    </w:p>
    <w:p w:rsidR="00A91A2A" w:rsidRPr="00A91A2A" w:rsidRDefault="00A91A2A" w:rsidP="00A91A2A">
      <w:pPr>
        <w:jc w:val="left"/>
        <w:rPr>
          <w:rFonts w:ascii="Courier New" w:hAnsi="Courier New" w:cs="Courier New"/>
          <w:color w:val="950B0B" w:themeColor="accent1" w:themeShade="80"/>
          <w:lang w:val="bg-BG"/>
        </w:rPr>
      </w:pPr>
      <w:r w:rsidRPr="00A91A2A">
        <w:rPr>
          <w:rFonts w:ascii="Courier New" w:hAnsi="Courier New" w:cs="Courier New"/>
          <w:color w:val="950B0B" w:themeColor="accent1" w:themeShade="80"/>
          <w:lang w:val="bg-BG"/>
        </w:rPr>
        <w:t xml:space="preserve">public class </w:t>
      </w:r>
      <w:r w:rsidRPr="00A91A2A">
        <w:rPr>
          <w:rFonts w:ascii="Courier New" w:hAnsi="Courier New" w:cs="Courier New"/>
          <w:color w:val="808080" w:themeColor="background1" w:themeShade="80"/>
          <w:lang w:val="bg-BG"/>
        </w:rPr>
        <w:t xml:space="preserve">SearchResultsAdapter </w:t>
      </w:r>
      <w:r w:rsidRPr="00A91A2A">
        <w:rPr>
          <w:rFonts w:ascii="Courier New" w:hAnsi="Courier New" w:cs="Courier New"/>
          <w:color w:val="950B0B" w:themeColor="accent1" w:themeShade="80"/>
          <w:lang w:val="bg-BG"/>
        </w:rPr>
        <w:t xml:space="preserve">extends </w:t>
      </w:r>
      <w:r w:rsidRPr="00A91A2A">
        <w:rPr>
          <w:rFonts w:ascii="Courier New" w:hAnsi="Courier New" w:cs="Courier New"/>
          <w:color w:val="808080" w:themeColor="background1" w:themeShade="80"/>
          <w:lang w:val="bg-BG"/>
        </w:rPr>
        <w:t>RecyclerView.Adapter&lt;</w:t>
      </w:r>
      <w:r w:rsidRPr="00A91A2A">
        <w:rPr>
          <w:rFonts w:ascii="Courier New" w:hAnsi="Courier New" w:cs="Courier New"/>
          <w:color w:val="950B0B" w:themeColor="accent1" w:themeShade="80"/>
          <w:lang w:val="bg-BG"/>
        </w:rPr>
        <w:t>SearchResultsAdapter.</w:t>
      </w:r>
      <w:r w:rsidRPr="00A91A2A">
        <w:rPr>
          <w:rFonts w:ascii="Courier New" w:hAnsi="Courier New" w:cs="Courier New"/>
          <w:color w:val="808080" w:themeColor="background1" w:themeShade="80"/>
          <w:lang w:val="bg-BG"/>
        </w:rPr>
        <w:t>SearchResultsViewHolder&gt;</w:t>
      </w:r>
    </w:p>
    <w:p w:rsidR="00AF29D4" w:rsidRDefault="00AF29D4" w:rsidP="00A91A2A">
      <w:pPr>
        <w:pStyle w:val="Heading2"/>
        <w:rPr>
          <w:lang w:val="bg-BG"/>
        </w:rPr>
      </w:pPr>
      <w:r>
        <w:rPr>
          <w:lang w:val="bg-BG"/>
        </w:rPr>
        <w:t>База данни</w:t>
      </w:r>
    </w:p>
    <w:p w:rsidR="00AF29D4" w:rsidRDefault="00AF29D4" w:rsidP="00BF5653">
      <w:pPr>
        <w:rPr>
          <w:lang w:val="bg-BG"/>
        </w:rPr>
      </w:pPr>
      <w:r>
        <w:rPr>
          <w:lang w:val="bg-BG"/>
        </w:rPr>
        <w:t xml:space="preserve">Използва се </w:t>
      </w:r>
      <w:r>
        <w:t xml:space="preserve">SQLite. </w:t>
      </w:r>
      <w:r>
        <w:rPr>
          <w:lang w:val="bg-BG"/>
        </w:rPr>
        <w:t>В случая в нея се пазят плейлисти, подкасти и радиа.</w:t>
      </w:r>
    </w:p>
    <w:p w:rsidR="00A91A2A" w:rsidRPr="00A91A2A" w:rsidRDefault="00A91A2A" w:rsidP="00BF5653">
      <w:pPr>
        <w:rPr>
          <w:rFonts w:ascii="Courier New" w:hAnsi="Courier New" w:cs="Courier New"/>
          <w:color w:val="808080" w:themeColor="background1" w:themeShade="80"/>
          <w:lang w:val="bg-BG"/>
        </w:rPr>
      </w:pPr>
      <w:r w:rsidRPr="00A91A2A">
        <w:rPr>
          <w:rFonts w:ascii="Courier New" w:hAnsi="Courier New" w:cs="Courier New"/>
          <w:color w:val="C00000"/>
          <w:lang w:val="bg-BG"/>
        </w:rPr>
        <w:t xml:space="preserve">public class </w:t>
      </w:r>
      <w:r w:rsidRPr="00A91A2A">
        <w:rPr>
          <w:rFonts w:ascii="Courier New" w:hAnsi="Courier New" w:cs="Courier New"/>
          <w:color w:val="808080" w:themeColor="background1" w:themeShade="80"/>
          <w:lang w:val="bg-BG"/>
        </w:rPr>
        <w:t xml:space="preserve">PlaylistsDatabase </w:t>
      </w:r>
      <w:r w:rsidRPr="00A91A2A">
        <w:rPr>
          <w:rFonts w:ascii="Courier New" w:hAnsi="Courier New" w:cs="Courier New"/>
          <w:color w:val="C00000"/>
          <w:lang w:val="bg-BG"/>
        </w:rPr>
        <w:t xml:space="preserve">extends </w:t>
      </w:r>
      <w:r w:rsidRPr="00A91A2A">
        <w:rPr>
          <w:rFonts w:ascii="Courier New" w:hAnsi="Courier New" w:cs="Courier New"/>
          <w:color w:val="808080" w:themeColor="background1" w:themeShade="80"/>
          <w:lang w:val="bg-BG"/>
        </w:rPr>
        <w:t>SQLiteOpenHelper</w:t>
      </w:r>
    </w:p>
    <w:p w:rsidR="00A91A2A" w:rsidRPr="00A91A2A" w:rsidRDefault="00A91A2A" w:rsidP="00BF5653">
      <w:pPr>
        <w:rPr>
          <w:rFonts w:ascii="Courier New" w:hAnsi="Courier New" w:cs="Courier New"/>
          <w:color w:val="808080" w:themeColor="background1" w:themeShade="80"/>
          <w:lang w:val="bg-BG"/>
        </w:rPr>
      </w:pPr>
      <w:r w:rsidRPr="00A91A2A">
        <w:rPr>
          <w:rFonts w:ascii="Courier New" w:hAnsi="Courier New" w:cs="Courier New"/>
          <w:color w:val="C00000"/>
          <w:lang w:val="bg-BG"/>
        </w:rPr>
        <w:t xml:space="preserve">public class </w:t>
      </w:r>
      <w:r w:rsidRPr="00A91A2A">
        <w:rPr>
          <w:rFonts w:ascii="Courier New" w:hAnsi="Courier New" w:cs="Courier New"/>
          <w:color w:val="808080" w:themeColor="background1" w:themeShade="80"/>
          <w:lang w:val="bg-BG"/>
        </w:rPr>
        <w:t xml:space="preserve">PodcastsDatabase </w:t>
      </w:r>
      <w:r w:rsidRPr="00A91A2A">
        <w:rPr>
          <w:rFonts w:ascii="Courier New" w:hAnsi="Courier New" w:cs="Courier New"/>
          <w:color w:val="C00000"/>
          <w:lang w:val="bg-BG"/>
        </w:rPr>
        <w:t xml:space="preserve">extends </w:t>
      </w:r>
      <w:r w:rsidRPr="00A91A2A">
        <w:rPr>
          <w:rFonts w:ascii="Courier New" w:hAnsi="Courier New" w:cs="Courier New"/>
          <w:color w:val="808080" w:themeColor="background1" w:themeShade="80"/>
          <w:lang w:val="bg-BG"/>
        </w:rPr>
        <w:t>SQLiteOpenHelper</w:t>
      </w:r>
    </w:p>
    <w:p w:rsidR="00A91A2A" w:rsidRPr="00A91A2A" w:rsidRDefault="00A91A2A" w:rsidP="00BF5653">
      <w:pPr>
        <w:rPr>
          <w:rFonts w:ascii="Courier New" w:hAnsi="Courier New" w:cs="Courier New"/>
          <w:color w:val="C00000"/>
          <w:lang w:val="bg-BG"/>
        </w:rPr>
      </w:pPr>
      <w:r w:rsidRPr="00A91A2A">
        <w:rPr>
          <w:rFonts w:ascii="Courier New" w:hAnsi="Courier New" w:cs="Courier New"/>
          <w:color w:val="C00000"/>
          <w:lang w:val="bg-BG"/>
        </w:rPr>
        <w:t xml:space="preserve">public class </w:t>
      </w:r>
      <w:r w:rsidRPr="00A91A2A">
        <w:rPr>
          <w:rFonts w:ascii="Courier New" w:hAnsi="Courier New" w:cs="Courier New"/>
          <w:color w:val="808080" w:themeColor="background1" w:themeShade="80"/>
          <w:lang w:val="bg-BG"/>
        </w:rPr>
        <w:t xml:space="preserve">RadiosDatabase </w:t>
      </w:r>
      <w:r w:rsidRPr="00A91A2A">
        <w:rPr>
          <w:rFonts w:ascii="Courier New" w:hAnsi="Courier New" w:cs="Courier New"/>
          <w:color w:val="C00000"/>
          <w:lang w:val="bg-BG"/>
        </w:rPr>
        <w:t xml:space="preserve">extends </w:t>
      </w:r>
      <w:r w:rsidRPr="00A91A2A">
        <w:rPr>
          <w:rFonts w:ascii="Courier New" w:hAnsi="Courier New" w:cs="Courier New"/>
          <w:color w:val="808080" w:themeColor="background1" w:themeShade="80"/>
          <w:lang w:val="bg-BG"/>
        </w:rPr>
        <w:t>SQLiteOpenHelper</w:t>
      </w:r>
    </w:p>
    <w:p w:rsidR="00704C8F" w:rsidRDefault="00704C8F" w:rsidP="00A91A2A">
      <w:pPr>
        <w:pStyle w:val="Heading2"/>
        <w:rPr>
          <w:lang w:val="bg-BG"/>
        </w:rPr>
      </w:pPr>
      <w:r>
        <w:rPr>
          <w:lang w:val="bg-BG"/>
        </w:rPr>
        <w:t>Фрагменти</w:t>
      </w:r>
    </w:p>
    <w:p w:rsidR="00CD0E79" w:rsidRDefault="00A91A2A" w:rsidP="00BF5653">
      <w:pPr>
        <w:rPr>
          <w:lang w:val="bg-BG"/>
        </w:rPr>
      </w:pPr>
      <w:r>
        <w:rPr>
          <w:lang w:val="bg-BG"/>
        </w:rPr>
        <w:t xml:space="preserve">Фрагмент е елемент на потребителския интерфейс, който може да бъде поставен в </w:t>
      </w:r>
      <w:r>
        <w:t xml:space="preserve">activity. </w:t>
      </w:r>
      <w:r>
        <w:rPr>
          <w:lang w:val="bg-BG"/>
        </w:rPr>
        <w:t xml:space="preserve">Взаимодействието с фрагментите се осъществява през </w:t>
      </w:r>
      <w:r>
        <w:t xml:space="preserve">FragmentManager, </w:t>
      </w:r>
      <w:r>
        <w:rPr>
          <w:lang w:val="bg-BG"/>
        </w:rPr>
        <w:t xml:space="preserve">който се достъпва през </w:t>
      </w:r>
      <w:r>
        <w:t xml:space="preserve">Activity.getFragmentManager() </w:t>
      </w:r>
      <w:r>
        <w:rPr>
          <w:lang w:val="bg-BG"/>
        </w:rPr>
        <w:t xml:space="preserve">и </w:t>
      </w:r>
      <w:r>
        <w:t>Fragment.getFra</w:t>
      </w:r>
      <w:r w:rsidR="00CC0ACE">
        <w:t xml:space="preserve">gmentManager(). </w:t>
      </w:r>
      <w:r w:rsidR="00704C8F">
        <w:rPr>
          <w:lang w:val="bg-BG"/>
        </w:rPr>
        <w:t xml:space="preserve">Основният е абстрактният клас </w:t>
      </w:r>
      <w:r w:rsidR="00704C8F">
        <w:t>MusicPlayerFragment</w:t>
      </w:r>
      <w:r w:rsidR="00CD0E79">
        <w:rPr>
          <w:lang w:val="bg-BG"/>
        </w:rPr>
        <w:t xml:space="preserve">. </w:t>
      </w:r>
    </w:p>
    <w:p w:rsidR="008548E4" w:rsidRDefault="008548E4" w:rsidP="00BF5653">
      <w:pPr>
        <w:rPr>
          <w:rFonts w:ascii="Courier New" w:hAnsi="Courier New" w:cs="Courier New"/>
          <w:color w:val="808080" w:themeColor="background1" w:themeShade="80"/>
        </w:rPr>
      </w:pPr>
      <w:r w:rsidRPr="008548E4">
        <w:rPr>
          <w:rFonts w:ascii="Courier New" w:hAnsi="Courier New" w:cs="Courier New"/>
          <w:color w:val="950B0B" w:themeColor="accent1" w:themeShade="80"/>
        </w:rPr>
        <w:t xml:space="preserve">public abstract class </w:t>
      </w:r>
      <w:r w:rsidRPr="008548E4">
        <w:rPr>
          <w:rFonts w:ascii="Courier New" w:hAnsi="Courier New" w:cs="Courier New"/>
          <w:color w:val="808080" w:themeColor="background1" w:themeShade="80"/>
        </w:rPr>
        <w:t xml:space="preserve">MusicPlayerFragment </w:t>
      </w:r>
      <w:r w:rsidRPr="008548E4">
        <w:rPr>
          <w:rFonts w:ascii="Courier New" w:hAnsi="Courier New" w:cs="Courier New"/>
          <w:color w:val="950B0B" w:themeColor="accent1" w:themeShade="80"/>
        </w:rPr>
        <w:t xml:space="preserve">extends </w:t>
      </w:r>
      <w:r w:rsidRPr="008548E4">
        <w:rPr>
          <w:rFonts w:ascii="Courier New" w:hAnsi="Courier New" w:cs="Courier New"/>
          <w:color w:val="808080" w:themeColor="background1" w:themeShade="80"/>
        </w:rPr>
        <w:t>Fragment</w:t>
      </w:r>
    </w:p>
    <w:p w:rsidR="008548E4" w:rsidRDefault="008548E4" w:rsidP="008548E4">
      <w:r>
        <w:t xml:space="preserve">BrowserFragment </w:t>
      </w:r>
      <w:r>
        <w:rPr>
          <w:lang w:val="bg-BG"/>
        </w:rPr>
        <w:t xml:space="preserve">го наследява, като добавя специфични за браузъра методи, свързани с </w:t>
      </w:r>
      <w:proofErr w:type="spellStart"/>
      <w:r>
        <w:rPr>
          <w:lang w:val="bg-BG"/>
        </w:rPr>
        <w:t>навигирането</w:t>
      </w:r>
      <w:proofErr w:type="spellEnd"/>
      <w:r>
        <w:rPr>
          <w:lang w:val="bg-BG"/>
        </w:rPr>
        <w:t xml:space="preserve"> към началната папка, към друга папка и сменянето на директория. </w:t>
      </w:r>
      <w:proofErr w:type="spellStart"/>
      <w:r w:rsidRPr="008548E4">
        <w:rPr>
          <w:lang w:val="bg-BG"/>
        </w:rPr>
        <w:t>PlaylistFragment</w:t>
      </w:r>
      <w:proofErr w:type="spellEnd"/>
      <w:r>
        <w:t xml:space="preserve"> </w:t>
      </w:r>
      <w:r>
        <w:rPr>
          <w:lang w:val="bg-BG"/>
        </w:rPr>
        <w:t xml:space="preserve">също го наследява, като добавя методи за създаване, редакция и изтриване на </w:t>
      </w:r>
      <w:proofErr w:type="spellStart"/>
      <w:r>
        <w:rPr>
          <w:lang w:val="bg-BG"/>
        </w:rPr>
        <w:t>плейлист</w:t>
      </w:r>
      <w:proofErr w:type="spellEnd"/>
      <w:r>
        <w:rPr>
          <w:lang w:val="bg-BG"/>
        </w:rPr>
        <w:t xml:space="preserve">, добавяне и изтриване на песен от </w:t>
      </w:r>
      <w:proofErr w:type="spellStart"/>
      <w:r>
        <w:rPr>
          <w:lang w:val="bg-BG"/>
        </w:rPr>
        <w:t>плейлист</w:t>
      </w:r>
      <w:proofErr w:type="spellEnd"/>
      <w:r>
        <w:rPr>
          <w:lang w:val="bg-BG"/>
        </w:rPr>
        <w:t xml:space="preserve">, ъпдейт на </w:t>
      </w:r>
      <w:proofErr w:type="spellStart"/>
      <w:r>
        <w:rPr>
          <w:lang w:val="bg-BG"/>
        </w:rPr>
        <w:t>плейлист</w:t>
      </w:r>
      <w:proofErr w:type="spellEnd"/>
      <w:r>
        <w:rPr>
          <w:lang w:val="bg-BG"/>
        </w:rPr>
        <w:t xml:space="preserve"> и сортиране на </w:t>
      </w:r>
      <w:proofErr w:type="spellStart"/>
      <w:r>
        <w:rPr>
          <w:lang w:val="bg-BG"/>
        </w:rPr>
        <w:t>плейлист</w:t>
      </w:r>
      <w:proofErr w:type="spellEnd"/>
      <w:r>
        <w:rPr>
          <w:lang w:val="bg-BG"/>
        </w:rPr>
        <w:t>.</w:t>
      </w:r>
      <w:r w:rsidR="00326494">
        <w:rPr>
          <w:lang w:val="bg-BG"/>
        </w:rPr>
        <w:t xml:space="preserve"> </w:t>
      </w:r>
      <w:proofErr w:type="spellStart"/>
      <w:r w:rsidR="00326494" w:rsidRPr="00326494">
        <w:rPr>
          <w:lang w:val="bg-BG"/>
        </w:rPr>
        <w:t>PodcastsFragment</w:t>
      </w:r>
      <w:proofErr w:type="spellEnd"/>
      <w:r w:rsidR="00326494">
        <w:rPr>
          <w:lang w:val="bg-BG"/>
        </w:rPr>
        <w:t xml:space="preserve"> отново го наследява, като добавя методи за добавяне и управление на подкасти. </w:t>
      </w:r>
      <w:proofErr w:type="spellStart"/>
      <w:r w:rsidR="00326494" w:rsidRPr="00326494">
        <w:rPr>
          <w:lang w:val="bg-BG"/>
        </w:rPr>
        <w:t>RadioFragment</w:t>
      </w:r>
      <w:proofErr w:type="spellEnd"/>
      <w:r w:rsidR="00326494">
        <w:rPr>
          <w:lang w:val="bg-BG"/>
        </w:rPr>
        <w:t xml:space="preserve"> е последният фрагмент, наследяващ </w:t>
      </w:r>
      <w:r w:rsidR="00326494">
        <w:t>MusicPlayerFragment</w:t>
      </w:r>
      <w:r w:rsidR="00BA3041">
        <w:rPr>
          <w:lang w:val="bg-BG"/>
        </w:rPr>
        <w:t>. Той добавя методи за създаване и управление на уеб радиа.</w:t>
      </w:r>
    </w:p>
    <w:p w:rsidR="00BA3041" w:rsidRDefault="00BA3041" w:rsidP="00BA3041">
      <w:pPr>
        <w:pStyle w:val="Heading2"/>
        <w:rPr>
          <w:lang w:val="bg-BG"/>
        </w:rPr>
      </w:pPr>
      <w:r>
        <w:rPr>
          <w:lang w:val="bg-BG"/>
        </w:rPr>
        <w:t>Модели</w:t>
      </w:r>
    </w:p>
    <w:p w:rsidR="00BA3041" w:rsidRDefault="00BA3041" w:rsidP="00BA3041">
      <w:pPr>
        <w:rPr>
          <w:lang w:val="bg-BG"/>
        </w:rPr>
      </w:pPr>
      <w:r>
        <w:rPr>
          <w:lang w:val="bg-BG"/>
        </w:rPr>
        <w:t xml:space="preserve">Моделите са класове, описващи типовете елементи/данни, с които ще се работи. В приложението те са: </w:t>
      </w:r>
    </w:p>
    <w:p w:rsidR="00BA3041" w:rsidRPr="00BA3041" w:rsidRDefault="00BA3041" w:rsidP="00BA3041">
      <w:pPr>
        <w:rPr>
          <w:rFonts w:ascii="Courier New" w:hAnsi="Courier New" w:cs="Courier New"/>
          <w:color w:val="C00000"/>
        </w:rPr>
      </w:pPr>
      <w:r w:rsidRPr="00BA3041">
        <w:rPr>
          <w:rFonts w:ascii="Courier New" w:hAnsi="Courier New" w:cs="Courier New"/>
          <w:color w:val="C00000"/>
        </w:rPr>
        <w:t xml:space="preserve">public class </w:t>
      </w:r>
      <w:proofErr w:type="spellStart"/>
      <w:r w:rsidRPr="00BA3041">
        <w:rPr>
          <w:rFonts w:ascii="Courier New" w:hAnsi="Courier New" w:cs="Courier New"/>
          <w:color w:val="808080" w:themeColor="background1" w:themeShade="80"/>
        </w:rPr>
        <w:t>BrowserDirectory</w:t>
      </w:r>
      <w:proofErr w:type="spellEnd"/>
    </w:p>
    <w:p w:rsidR="00BA3041" w:rsidRPr="00BA3041" w:rsidRDefault="00BA3041" w:rsidP="00BA3041">
      <w:pPr>
        <w:rPr>
          <w:rFonts w:ascii="Courier New" w:hAnsi="Courier New" w:cs="Courier New"/>
          <w:color w:val="C00000"/>
        </w:rPr>
      </w:pPr>
      <w:r w:rsidRPr="00BA3041">
        <w:rPr>
          <w:rFonts w:ascii="Courier New" w:hAnsi="Courier New" w:cs="Courier New"/>
          <w:color w:val="C00000"/>
        </w:rPr>
        <w:lastRenderedPageBreak/>
        <w:t xml:space="preserve">public class </w:t>
      </w:r>
      <w:proofErr w:type="spellStart"/>
      <w:r w:rsidRPr="00BA3041">
        <w:rPr>
          <w:rFonts w:ascii="Courier New" w:hAnsi="Courier New" w:cs="Courier New"/>
          <w:color w:val="808080" w:themeColor="background1" w:themeShade="80"/>
        </w:rPr>
        <w:t>BrowserSong</w:t>
      </w:r>
      <w:proofErr w:type="spellEnd"/>
      <w:r w:rsidRPr="00BA3041"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BA3041">
        <w:rPr>
          <w:rFonts w:ascii="Courier New" w:hAnsi="Courier New" w:cs="Courier New"/>
          <w:color w:val="C00000"/>
        </w:rPr>
        <w:t xml:space="preserve">implements </w:t>
      </w:r>
      <w:proofErr w:type="spellStart"/>
      <w:r w:rsidRPr="00BA3041">
        <w:rPr>
          <w:rFonts w:ascii="Courier New" w:hAnsi="Courier New" w:cs="Courier New"/>
          <w:color w:val="808080" w:themeColor="background1" w:themeShade="80"/>
        </w:rPr>
        <w:t>PlayableItem</w:t>
      </w:r>
      <w:proofErr w:type="spellEnd"/>
      <w:r w:rsidRPr="00BA3041">
        <w:rPr>
          <w:rFonts w:ascii="Courier New" w:hAnsi="Courier New" w:cs="Courier New"/>
          <w:color w:val="C00000"/>
        </w:rPr>
        <w:t xml:space="preserve">, </w:t>
      </w:r>
      <w:r w:rsidRPr="00BA3041">
        <w:rPr>
          <w:rFonts w:ascii="Courier New" w:hAnsi="Courier New" w:cs="Courier New"/>
          <w:color w:val="808080" w:themeColor="background1" w:themeShade="80"/>
        </w:rPr>
        <w:t>Serializable</w:t>
      </w:r>
    </w:p>
    <w:p w:rsidR="00BA3041" w:rsidRPr="00BA3041" w:rsidRDefault="00BA3041" w:rsidP="00BA3041">
      <w:pPr>
        <w:rPr>
          <w:rFonts w:ascii="Courier New" w:hAnsi="Courier New" w:cs="Courier New"/>
          <w:color w:val="C00000"/>
        </w:rPr>
      </w:pPr>
      <w:r w:rsidRPr="00BA3041">
        <w:rPr>
          <w:rFonts w:ascii="Courier New" w:hAnsi="Courier New" w:cs="Courier New"/>
          <w:color w:val="C00000"/>
        </w:rPr>
        <w:t xml:space="preserve">public class </w:t>
      </w:r>
      <w:r w:rsidRPr="00BA3041">
        <w:rPr>
          <w:rFonts w:ascii="Courier New" w:hAnsi="Courier New" w:cs="Courier New"/>
          <w:color w:val="808080" w:themeColor="background1" w:themeShade="80"/>
        </w:rPr>
        <w:t xml:space="preserve">Information </w:t>
      </w:r>
    </w:p>
    <w:p w:rsidR="00BA3041" w:rsidRPr="00BA3041" w:rsidRDefault="00BA3041" w:rsidP="00BA3041">
      <w:pPr>
        <w:rPr>
          <w:rFonts w:ascii="Courier New" w:hAnsi="Courier New" w:cs="Courier New"/>
          <w:color w:val="C00000"/>
        </w:rPr>
      </w:pPr>
      <w:r w:rsidRPr="00BA3041">
        <w:rPr>
          <w:rFonts w:ascii="Courier New" w:hAnsi="Courier New" w:cs="Courier New"/>
          <w:color w:val="C00000"/>
        </w:rPr>
        <w:t xml:space="preserve">public interface </w:t>
      </w:r>
      <w:proofErr w:type="spellStart"/>
      <w:r w:rsidRPr="00BA3041">
        <w:rPr>
          <w:rFonts w:ascii="Courier New" w:hAnsi="Courier New" w:cs="Courier New"/>
          <w:color w:val="808080" w:themeColor="background1" w:themeShade="80"/>
        </w:rPr>
        <w:t>PlayableItem</w:t>
      </w:r>
      <w:proofErr w:type="spellEnd"/>
    </w:p>
    <w:p w:rsidR="00BA3041" w:rsidRPr="00BA3041" w:rsidRDefault="00BA3041" w:rsidP="00BA3041">
      <w:pPr>
        <w:rPr>
          <w:rFonts w:ascii="Courier New" w:hAnsi="Courier New" w:cs="Courier New"/>
          <w:color w:val="C00000"/>
        </w:rPr>
      </w:pPr>
      <w:r w:rsidRPr="00BA3041">
        <w:rPr>
          <w:rFonts w:ascii="Courier New" w:hAnsi="Courier New" w:cs="Courier New"/>
          <w:color w:val="C00000"/>
        </w:rPr>
        <w:t xml:space="preserve">public class </w:t>
      </w:r>
      <w:r w:rsidRPr="00BA3041">
        <w:rPr>
          <w:rFonts w:ascii="Courier New" w:hAnsi="Courier New" w:cs="Courier New"/>
          <w:color w:val="808080" w:themeColor="background1" w:themeShade="80"/>
        </w:rPr>
        <w:t>Playlist</w:t>
      </w:r>
    </w:p>
    <w:p w:rsidR="00BA3041" w:rsidRPr="00BA3041" w:rsidRDefault="00BA3041" w:rsidP="00BA3041">
      <w:pPr>
        <w:rPr>
          <w:rFonts w:ascii="Courier New" w:hAnsi="Courier New" w:cs="Courier New"/>
          <w:color w:val="C00000"/>
        </w:rPr>
      </w:pPr>
      <w:r w:rsidRPr="00BA3041">
        <w:rPr>
          <w:rFonts w:ascii="Courier New" w:hAnsi="Courier New" w:cs="Courier New"/>
          <w:color w:val="C00000"/>
        </w:rPr>
        <w:t xml:space="preserve">public class </w:t>
      </w:r>
      <w:proofErr w:type="spellStart"/>
      <w:r w:rsidRPr="00BA3041">
        <w:rPr>
          <w:rFonts w:ascii="Courier New" w:hAnsi="Courier New" w:cs="Courier New"/>
          <w:color w:val="808080" w:themeColor="background1" w:themeShade="80"/>
        </w:rPr>
        <w:t>PlaylistSong</w:t>
      </w:r>
      <w:proofErr w:type="spellEnd"/>
      <w:r w:rsidRPr="00BA3041"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BA3041">
        <w:rPr>
          <w:rFonts w:ascii="Courier New" w:hAnsi="Courier New" w:cs="Courier New"/>
          <w:color w:val="C00000"/>
        </w:rPr>
        <w:t xml:space="preserve">implements </w:t>
      </w:r>
      <w:proofErr w:type="spellStart"/>
      <w:r w:rsidRPr="00BA3041">
        <w:rPr>
          <w:rFonts w:ascii="Courier New" w:hAnsi="Courier New" w:cs="Courier New"/>
          <w:color w:val="808080" w:themeColor="background1" w:themeShade="80"/>
        </w:rPr>
        <w:t>PlayableItem</w:t>
      </w:r>
      <w:proofErr w:type="spellEnd"/>
    </w:p>
    <w:p w:rsidR="00BA3041" w:rsidRPr="00BA3041" w:rsidRDefault="00BA3041" w:rsidP="00BA3041">
      <w:pPr>
        <w:rPr>
          <w:rFonts w:ascii="Courier New" w:hAnsi="Courier New" w:cs="Courier New"/>
          <w:color w:val="C00000"/>
        </w:rPr>
      </w:pPr>
      <w:r w:rsidRPr="00BA3041">
        <w:rPr>
          <w:rFonts w:ascii="Courier New" w:hAnsi="Courier New" w:cs="Courier New"/>
          <w:color w:val="C00000"/>
        </w:rPr>
        <w:t xml:space="preserve">public class </w:t>
      </w:r>
      <w:r w:rsidRPr="00BA3041">
        <w:rPr>
          <w:rFonts w:ascii="Courier New" w:hAnsi="Courier New" w:cs="Courier New"/>
          <w:color w:val="808080" w:themeColor="background1" w:themeShade="80"/>
        </w:rPr>
        <w:t>Playlists</w:t>
      </w:r>
    </w:p>
    <w:p w:rsidR="00BA3041" w:rsidRPr="00BA3041" w:rsidRDefault="00BA3041" w:rsidP="00BA3041">
      <w:pPr>
        <w:rPr>
          <w:rFonts w:ascii="Courier New" w:hAnsi="Courier New" w:cs="Courier New"/>
          <w:color w:val="C00000"/>
        </w:rPr>
      </w:pPr>
      <w:r w:rsidRPr="00BA3041">
        <w:rPr>
          <w:rFonts w:ascii="Courier New" w:hAnsi="Courier New" w:cs="Courier New"/>
          <w:color w:val="C00000"/>
        </w:rPr>
        <w:t xml:space="preserve">public class </w:t>
      </w:r>
      <w:r w:rsidRPr="00BA3041">
        <w:rPr>
          <w:rFonts w:ascii="Courier New" w:hAnsi="Courier New" w:cs="Courier New"/>
          <w:color w:val="808080" w:themeColor="background1" w:themeShade="80"/>
        </w:rPr>
        <w:t>Podcast</w:t>
      </w:r>
    </w:p>
    <w:p w:rsidR="00BA3041" w:rsidRPr="00BA3041" w:rsidRDefault="00BA3041" w:rsidP="00BA3041">
      <w:pPr>
        <w:rPr>
          <w:rFonts w:ascii="Courier New" w:hAnsi="Courier New" w:cs="Courier New"/>
          <w:color w:val="C00000"/>
        </w:rPr>
      </w:pPr>
      <w:r w:rsidRPr="00BA3041">
        <w:rPr>
          <w:rFonts w:ascii="Courier New" w:hAnsi="Courier New" w:cs="Courier New"/>
          <w:color w:val="C00000"/>
        </w:rPr>
        <w:t xml:space="preserve">public class </w:t>
      </w:r>
      <w:proofErr w:type="spellStart"/>
      <w:r w:rsidRPr="00BA3041">
        <w:rPr>
          <w:rFonts w:ascii="Courier New" w:hAnsi="Courier New" w:cs="Courier New"/>
          <w:color w:val="808080" w:themeColor="background1" w:themeShade="80"/>
        </w:rPr>
        <w:t>PodcastEpisode</w:t>
      </w:r>
      <w:proofErr w:type="spellEnd"/>
      <w:r w:rsidRPr="00BA3041"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BA3041">
        <w:rPr>
          <w:rFonts w:ascii="Courier New" w:hAnsi="Courier New" w:cs="Courier New"/>
          <w:color w:val="C00000"/>
        </w:rPr>
        <w:t xml:space="preserve">implements </w:t>
      </w:r>
      <w:proofErr w:type="spellStart"/>
      <w:r w:rsidRPr="00BA3041">
        <w:rPr>
          <w:rFonts w:ascii="Courier New" w:hAnsi="Courier New" w:cs="Courier New"/>
          <w:color w:val="808080" w:themeColor="background1" w:themeShade="80"/>
        </w:rPr>
        <w:t>PlayableItem</w:t>
      </w:r>
      <w:proofErr w:type="spellEnd"/>
    </w:p>
    <w:p w:rsidR="00BA3041" w:rsidRDefault="00BA3041" w:rsidP="00BA3041">
      <w:pPr>
        <w:rPr>
          <w:rFonts w:ascii="Courier New" w:hAnsi="Courier New" w:cs="Courier New"/>
          <w:color w:val="808080" w:themeColor="background1" w:themeShade="80"/>
        </w:rPr>
      </w:pPr>
      <w:r w:rsidRPr="00BA3041">
        <w:rPr>
          <w:rFonts w:ascii="Courier New" w:hAnsi="Courier New" w:cs="Courier New"/>
          <w:color w:val="C00000"/>
        </w:rPr>
        <w:t xml:space="preserve">public class </w:t>
      </w:r>
      <w:r w:rsidRPr="00BA3041">
        <w:rPr>
          <w:rFonts w:ascii="Courier New" w:hAnsi="Courier New" w:cs="Courier New"/>
          <w:color w:val="808080" w:themeColor="background1" w:themeShade="80"/>
        </w:rPr>
        <w:t xml:space="preserve">Radio </w:t>
      </w:r>
      <w:r w:rsidRPr="00BA3041">
        <w:rPr>
          <w:rFonts w:ascii="Courier New" w:hAnsi="Courier New" w:cs="Courier New"/>
          <w:color w:val="C00000"/>
        </w:rPr>
        <w:t xml:space="preserve">implements </w:t>
      </w:r>
      <w:proofErr w:type="spellStart"/>
      <w:r w:rsidRPr="00BA3041">
        <w:rPr>
          <w:rFonts w:ascii="Courier New" w:hAnsi="Courier New" w:cs="Courier New"/>
          <w:color w:val="808080" w:themeColor="background1" w:themeShade="80"/>
        </w:rPr>
        <w:t>PlayableItem</w:t>
      </w:r>
      <w:proofErr w:type="spellEnd"/>
    </w:p>
    <w:p w:rsidR="00513096" w:rsidRDefault="00513096" w:rsidP="00513096">
      <w:pPr>
        <w:pStyle w:val="Heading2"/>
      </w:pPr>
      <w:proofErr w:type="spellStart"/>
      <w:r>
        <w:t>Viewholders</w:t>
      </w:r>
      <w:proofErr w:type="spellEnd"/>
    </w:p>
    <w:p w:rsidR="00154C90" w:rsidRDefault="00154C90" w:rsidP="00154C90">
      <w:pPr>
        <w:rPr>
          <w:lang w:val="bg-BG"/>
        </w:rPr>
      </w:pPr>
      <w:r>
        <w:rPr>
          <w:lang w:val="bg-BG"/>
        </w:rPr>
        <w:t xml:space="preserve">Един </w:t>
      </w:r>
      <w:proofErr w:type="spellStart"/>
      <w:r>
        <w:t>Viewholder</w:t>
      </w:r>
      <w:proofErr w:type="spellEnd"/>
      <w:r>
        <w:t xml:space="preserve"> </w:t>
      </w:r>
      <w:r>
        <w:rPr>
          <w:lang w:val="bg-BG"/>
        </w:rPr>
        <w:t xml:space="preserve">описва един </w:t>
      </w:r>
      <w:r>
        <w:t xml:space="preserve">view </w:t>
      </w:r>
      <w:r>
        <w:rPr>
          <w:lang w:val="bg-BG"/>
        </w:rPr>
        <w:t xml:space="preserve">и метаданните за мястото му в </w:t>
      </w:r>
      <w:proofErr w:type="spellStart"/>
      <w:r>
        <w:t>RecyclerVew</w:t>
      </w:r>
      <w:proofErr w:type="spellEnd"/>
      <w:r>
        <w:t xml:space="preserve">. </w:t>
      </w:r>
      <w:r>
        <w:rPr>
          <w:lang w:val="bg-BG"/>
        </w:rPr>
        <w:t xml:space="preserve">В случая има по един за директория, </w:t>
      </w:r>
      <w:proofErr w:type="spellStart"/>
      <w:r>
        <w:rPr>
          <w:lang w:val="bg-BG"/>
        </w:rPr>
        <w:t>хедър</w:t>
      </w:r>
      <w:proofErr w:type="spellEnd"/>
      <w:r>
        <w:rPr>
          <w:lang w:val="bg-BG"/>
        </w:rPr>
        <w:t xml:space="preserve">, </w:t>
      </w:r>
      <w:proofErr w:type="spellStart"/>
      <w:r>
        <w:rPr>
          <w:lang w:val="bg-BG"/>
        </w:rPr>
        <w:t>плейлист</w:t>
      </w:r>
      <w:proofErr w:type="spellEnd"/>
      <w:r>
        <w:rPr>
          <w:lang w:val="bg-BG"/>
        </w:rPr>
        <w:t>, подкаст, подкаст епизод, радио и песен.</w:t>
      </w:r>
    </w:p>
    <w:p w:rsidR="00154C90" w:rsidRDefault="00154C90" w:rsidP="00154C90">
      <w:pPr>
        <w:pStyle w:val="Heading2"/>
      </w:pPr>
      <w:r>
        <w:t>Activities</w:t>
      </w:r>
    </w:p>
    <w:p w:rsidR="00154C90" w:rsidRDefault="00987766" w:rsidP="00154C90">
      <w:pPr>
        <w:rPr>
          <w:lang w:val="bg-BG"/>
        </w:rPr>
      </w:pPr>
      <w:r>
        <w:rPr>
          <w:lang w:val="bg-BG"/>
        </w:rPr>
        <w:t xml:space="preserve">Освен основното </w:t>
      </w:r>
      <w:r>
        <w:t xml:space="preserve">activity </w:t>
      </w:r>
      <w:proofErr w:type="spellStart"/>
      <w:r>
        <w:t>MainActivity</w:t>
      </w:r>
      <w:proofErr w:type="spellEnd"/>
      <w:r>
        <w:rPr>
          <w:lang w:val="bg-BG"/>
        </w:rPr>
        <w:t>, бяха отделени такова за информация за приложението, за настройките и за търсенето.</w:t>
      </w:r>
    </w:p>
    <w:p w:rsidR="00987766" w:rsidRDefault="00987766" w:rsidP="00987766">
      <w:pPr>
        <w:pStyle w:val="Heading2"/>
      </w:pPr>
      <w:r>
        <w:t>Services</w:t>
      </w:r>
    </w:p>
    <w:p w:rsidR="00987766" w:rsidRDefault="00987766" w:rsidP="00987766">
      <w:pPr>
        <w:rPr>
          <w:lang w:val="bg-BG"/>
        </w:rPr>
      </w:pPr>
      <w:r>
        <w:rPr>
          <w:lang w:val="bg-BG"/>
        </w:rPr>
        <w:t xml:space="preserve">Бяха отделени </w:t>
      </w:r>
      <w:proofErr w:type="spellStart"/>
      <w:r>
        <w:rPr>
          <w:lang w:val="bg-BG"/>
        </w:rPr>
        <w:t>сървиси</w:t>
      </w:r>
      <w:proofErr w:type="spellEnd"/>
      <w:r>
        <w:rPr>
          <w:lang w:val="bg-BG"/>
        </w:rPr>
        <w:t xml:space="preserve"> като </w:t>
      </w:r>
      <w:proofErr w:type="spellStart"/>
      <w:r>
        <w:t>MusicService</w:t>
      </w:r>
      <w:proofErr w:type="spellEnd"/>
      <w:r>
        <w:rPr>
          <w:lang w:val="bg-BG"/>
        </w:rPr>
        <w:t xml:space="preserve">, който отговаря за целия процес по възпроизвеждане на музиката, </w:t>
      </w:r>
      <w:proofErr w:type="spellStart"/>
      <w:r w:rsidRPr="00987766">
        <w:rPr>
          <w:lang w:val="bg-BG"/>
        </w:rPr>
        <w:t>PodcastEpisodeDownloaderService</w:t>
      </w:r>
      <w:proofErr w:type="spellEnd"/>
      <w:r>
        <w:rPr>
          <w:lang w:val="bg-BG"/>
        </w:rPr>
        <w:t xml:space="preserve">, който се грижи за свалянето на епизод на </w:t>
      </w:r>
      <w:proofErr w:type="spellStart"/>
      <w:r>
        <w:rPr>
          <w:lang w:val="bg-BG"/>
        </w:rPr>
        <w:t>подкаст</w:t>
      </w:r>
      <w:proofErr w:type="spellEnd"/>
      <w:r>
        <w:rPr>
          <w:lang w:val="bg-BG"/>
        </w:rPr>
        <w:t xml:space="preserve">. Също така бяха отделени различни класове </w:t>
      </w:r>
      <w:proofErr w:type="spellStart"/>
      <w:r>
        <w:rPr>
          <w:lang w:val="bg-BG"/>
        </w:rPr>
        <w:t>тулове</w:t>
      </w:r>
      <w:proofErr w:type="spellEnd"/>
      <w:r>
        <w:rPr>
          <w:lang w:val="bg-BG"/>
        </w:rPr>
        <w:t xml:space="preserve">, в които за целите на документацията няма да задълбаваме. </w:t>
      </w:r>
    </w:p>
    <w:p w:rsidR="006F624D" w:rsidRDefault="006F624D">
      <w:pPr>
        <w:spacing w:after="320"/>
        <w:jc w:val="left"/>
        <w:rPr>
          <w:lang w:val="bg-BG"/>
        </w:rPr>
      </w:pPr>
      <w:r>
        <w:rPr>
          <w:lang w:val="bg-BG"/>
        </w:rPr>
        <w:br w:type="page"/>
      </w:r>
    </w:p>
    <w:p w:rsidR="000A20A1" w:rsidRDefault="000A20A1" w:rsidP="00987766">
      <w:pPr>
        <w:rPr>
          <w:lang w:val="bg-BG"/>
        </w:rPr>
      </w:pPr>
    </w:p>
    <w:p w:rsidR="006F624D" w:rsidRDefault="00B93388" w:rsidP="00A840A4">
      <w:pPr>
        <w:pStyle w:val="Heading1"/>
      </w:pPr>
      <w:bookmarkStart w:id="6" w:name="_Toc453019320"/>
      <w:r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 wp14:anchorId="1CC2A8C8" wp14:editId="72D1C48A">
            <wp:simplePos x="0" y="0"/>
            <wp:positionH relativeFrom="margin">
              <wp:align>left</wp:align>
            </wp:positionH>
            <wp:positionV relativeFrom="margin">
              <wp:posOffset>857250</wp:posOffset>
            </wp:positionV>
            <wp:extent cx="1382395" cy="2457450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6-06-06-23-21-2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 wp14:anchorId="746DD1B3" wp14:editId="3412ABB3">
            <wp:simplePos x="0" y="0"/>
            <wp:positionH relativeFrom="margin">
              <wp:posOffset>1485900</wp:posOffset>
            </wp:positionH>
            <wp:positionV relativeFrom="margin">
              <wp:posOffset>838200</wp:posOffset>
            </wp:positionV>
            <wp:extent cx="1408430" cy="2505075"/>
            <wp:effectExtent l="0" t="0" r="127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6-06-06-23-21-3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 wp14:anchorId="4B51CC9E" wp14:editId="1C239408">
            <wp:simplePos x="0" y="0"/>
            <wp:positionH relativeFrom="margin">
              <wp:posOffset>3048000</wp:posOffset>
            </wp:positionH>
            <wp:positionV relativeFrom="margin">
              <wp:posOffset>838200</wp:posOffset>
            </wp:positionV>
            <wp:extent cx="1425575" cy="2533650"/>
            <wp:effectExtent l="0" t="0" r="317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6-06-06-23-21-5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 wp14:anchorId="1BF2A716" wp14:editId="4700C8F7">
            <wp:simplePos x="0" y="0"/>
            <wp:positionH relativeFrom="margin">
              <wp:align>right</wp:align>
            </wp:positionH>
            <wp:positionV relativeFrom="margin">
              <wp:posOffset>828675</wp:posOffset>
            </wp:positionV>
            <wp:extent cx="1413510" cy="25146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6-06-06-23-22-3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A20A1">
        <w:t>Екрани</w:t>
      </w:r>
      <w:proofErr w:type="spellEnd"/>
      <w:r w:rsidR="000A20A1">
        <w:t xml:space="preserve"> </w:t>
      </w:r>
      <w:proofErr w:type="spellStart"/>
      <w:r w:rsidR="000A20A1">
        <w:t>из</w:t>
      </w:r>
      <w:proofErr w:type="spellEnd"/>
      <w:r w:rsidR="000A20A1">
        <w:t xml:space="preserve"> </w:t>
      </w:r>
      <w:proofErr w:type="spellStart"/>
      <w:r w:rsidR="000A20A1">
        <w:t>приложението</w:t>
      </w:r>
      <w:bookmarkEnd w:id="6"/>
      <w:proofErr w:type="spellEnd"/>
    </w:p>
    <w:p w:rsidR="006F624D" w:rsidRDefault="006F624D" w:rsidP="000A20A1"/>
    <w:p w:rsidR="000A20A1" w:rsidRPr="000A20A1" w:rsidRDefault="00B93388" w:rsidP="000A20A1">
      <w:r>
        <w:rPr>
          <w:noProof/>
          <w:lang w:eastAsia="en-US"/>
        </w:rPr>
        <w:drawing>
          <wp:anchor distT="0" distB="0" distL="114300" distR="114300" simplePos="0" relativeHeight="251670528" behindDoc="0" locked="0" layoutInCell="1" allowOverlap="1" wp14:anchorId="09D030EB" wp14:editId="12F168B6">
            <wp:simplePos x="0" y="0"/>
            <wp:positionH relativeFrom="margin">
              <wp:posOffset>3048000</wp:posOffset>
            </wp:positionH>
            <wp:positionV relativeFrom="margin">
              <wp:posOffset>4476115</wp:posOffset>
            </wp:positionV>
            <wp:extent cx="1352550" cy="2375535"/>
            <wp:effectExtent l="0" t="0" r="0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6-06-06-23-22-3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71552" behindDoc="0" locked="0" layoutInCell="1" allowOverlap="1" wp14:anchorId="524AD094" wp14:editId="1B309C07">
            <wp:simplePos x="0" y="0"/>
            <wp:positionH relativeFrom="margin">
              <wp:posOffset>4624070</wp:posOffset>
            </wp:positionH>
            <wp:positionV relativeFrom="margin">
              <wp:posOffset>4448175</wp:posOffset>
            </wp:positionV>
            <wp:extent cx="1311910" cy="2333625"/>
            <wp:effectExtent l="0" t="0" r="254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6-06-06-23-22-5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24D">
        <w:rPr>
          <w:noProof/>
          <w:lang w:eastAsia="en-US"/>
        </w:rPr>
        <w:drawing>
          <wp:anchor distT="0" distB="0" distL="114300" distR="114300" simplePos="0" relativeHeight="251669504" behindDoc="0" locked="0" layoutInCell="1" allowOverlap="1" wp14:anchorId="32DE7F5A" wp14:editId="1CC86C20">
            <wp:simplePos x="0" y="0"/>
            <wp:positionH relativeFrom="margin">
              <wp:posOffset>1552575</wp:posOffset>
            </wp:positionH>
            <wp:positionV relativeFrom="margin">
              <wp:posOffset>4457065</wp:posOffset>
            </wp:positionV>
            <wp:extent cx="1334135" cy="23717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6-06-06-23-22-1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24D"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4FE8C597" wp14:editId="2FF11403">
            <wp:simplePos x="0" y="0"/>
            <wp:positionH relativeFrom="margin">
              <wp:posOffset>9525</wp:posOffset>
            </wp:positionH>
            <wp:positionV relativeFrom="margin">
              <wp:posOffset>4457700</wp:posOffset>
            </wp:positionV>
            <wp:extent cx="1362075" cy="2421255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6-06-06-23-22-0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A20A1" w:rsidRPr="000A20A1">
      <w:footerReference w:type="default" r:id="rId20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3CF5" w:rsidRDefault="00893CF5">
      <w:pPr>
        <w:spacing w:after="0" w:line="240" w:lineRule="auto"/>
      </w:pPr>
      <w:r>
        <w:separator/>
      </w:r>
    </w:p>
  </w:endnote>
  <w:endnote w:type="continuationSeparator" w:id="0">
    <w:p w:rsidR="00893CF5" w:rsidRDefault="00893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04F0" w:rsidRDefault="006B04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3CF5" w:rsidRDefault="00893CF5">
      <w:pPr>
        <w:spacing w:after="0" w:line="240" w:lineRule="auto"/>
      </w:pPr>
      <w:r>
        <w:separator/>
      </w:r>
    </w:p>
  </w:footnote>
  <w:footnote w:type="continuationSeparator" w:id="0">
    <w:p w:rsidR="00893CF5" w:rsidRDefault="00893C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1FC3D42"/>
    <w:multiLevelType w:val="hybridMultilevel"/>
    <w:tmpl w:val="DE5861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95133E"/>
    <w:multiLevelType w:val="hybridMultilevel"/>
    <w:tmpl w:val="3B22D104"/>
    <w:lvl w:ilvl="0" w:tplc="BB4CD6B4">
      <w:start w:val="5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E5BDD"/>
    <w:multiLevelType w:val="hybridMultilevel"/>
    <w:tmpl w:val="254A0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56C24"/>
    <w:multiLevelType w:val="hybridMultilevel"/>
    <w:tmpl w:val="D7B60454"/>
    <w:lvl w:ilvl="0" w:tplc="81D43000">
      <w:start w:val="1"/>
      <w:numFmt w:val="upperRoman"/>
      <w:pStyle w:val="TOC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4F1AD6"/>
    <w:multiLevelType w:val="hybridMultilevel"/>
    <w:tmpl w:val="60CE3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461535"/>
    <w:multiLevelType w:val="hybridMultilevel"/>
    <w:tmpl w:val="89BC7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A2606A"/>
    <w:multiLevelType w:val="hybridMultilevel"/>
    <w:tmpl w:val="B6709A5E"/>
    <w:lvl w:ilvl="0" w:tplc="6CBE28E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2465F2"/>
    <w:multiLevelType w:val="hybridMultilevel"/>
    <w:tmpl w:val="FBE2B8C4"/>
    <w:lvl w:ilvl="0" w:tplc="6E4E383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11"/>
  </w:num>
  <w:num w:numId="8">
    <w:abstractNumId w:val="10"/>
  </w:num>
  <w:num w:numId="9">
    <w:abstractNumId w:val="9"/>
  </w:num>
  <w:num w:numId="10">
    <w:abstractNumId w:val="8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C01"/>
    <w:rsid w:val="000538E0"/>
    <w:rsid w:val="00061B34"/>
    <w:rsid w:val="000A20A1"/>
    <w:rsid w:val="000C589A"/>
    <w:rsid w:val="000F3F16"/>
    <w:rsid w:val="00102D85"/>
    <w:rsid w:val="001361DD"/>
    <w:rsid w:val="00154C90"/>
    <w:rsid w:val="001770E5"/>
    <w:rsid w:val="001935DE"/>
    <w:rsid w:val="001D476A"/>
    <w:rsid w:val="00244E9A"/>
    <w:rsid w:val="00276F78"/>
    <w:rsid w:val="0028270F"/>
    <w:rsid w:val="002B5295"/>
    <w:rsid w:val="002B7CE1"/>
    <w:rsid w:val="002E4FCC"/>
    <w:rsid w:val="00314BBD"/>
    <w:rsid w:val="00326494"/>
    <w:rsid w:val="003540F9"/>
    <w:rsid w:val="00364947"/>
    <w:rsid w:val="003B28F4"/>
    <w:rsid w:val="003C073E"/>
    <w:rsid w:val="00440C01"/>
    <w:rsid w:val="00453428"/>
    <w:rsid w:val="004B216C"/>
    <w:rsid w:val="004E5BF6"/>
    <w:rsid w:val="004F2831"/>
    <w:rsid w:val="00503507"/>
    <w:rsid w:val="00511A2E"/>
    <w:rsid w:val="00513096"/>
    <w:rsid w:val="0052309E"/>
    <w:rsid w:val="00527F4E"/>
    <w:rsid w:val="00566659"/>
    <w:rsid w:val="00596BEB"/>
    <w:rsid w:val="0061430C"/>
    <w:rsid w:val="00621812"/>
    <w:rsid w:val="00650640"/>
    <w:rsid w:val="00680348"/>
    <w:rsid w:val="00691423"/>
    <w:rsid w:val="006B04F0"/>
    <w:rsid w:val="006F624D"/>
    <w:rsid w:val="00704C8F"/>
    <w:rsid w:val="007057DE"/>
    <w:rsid w:val="00751A3E"/>
    <w:rsid w:val="007D3B42"/>
    <w:rsid w:val="007E018B"/>
    <w:rsid w:val="007E32E8"/>
    <w:rsid w:val="007F5A3D"/>
    <w:rsid w:val="007F5F6D"/>
    <w:rsid w:val="00813598"/>
    <w:rsid w:val="00822E57"/>
    <w:rsid w:val="008548E4"/>
    <w:rsid w:val="00890BAE"/>
    <w:rsid w:val="00893CF5"/>
    <w:rsid w:val="00897F8D"/>
    <w:rsid w:val="008A7FC7"/>
    <w:rsid w:val="008D0246"/>
    <w:rsid w:val="008D2014"/>
    <w:rsid w:val="008D26B6"/>
    <w:rsid w:val="008E17AB"/>
    <w:rsid w:val="00917BA3"/>
    <w:rsid w:val="0092361C"/>
    <w:rsid w:val="00930E18"/>
    <w:rsid w:val="0094752A"/>
    <w:rsid w:val="009720C5"/>
    <w:rsid w:val="00987766"/>
    <w:rsid w:val="009B5F10"/>
    <w:rsid w:val="00A07458"/>
    <w:rsid w:val="00A518D3"/>
    <w:rsid w:val="00A64714"/>
    <w:rsid w:val="00A840A4"/>
    <w:rsid w:val="00A91A2A"/>
    <w:rsid w:val="00AA04AC"/>
    <w:rsid w:val="00AF29D4"/>
    <w:rsid w:val="00AF33EE"/>
    <w:rsid w:val="00B00C45"/>
    <w:rsid w:val="00B13AAE"/>
    <w:rsid w:val="00B2187F"/>
    <w:rsid w:val="00B318F5"/>
    <w:rsid w:val="00B37160"/>
    <w:rsid w:val="00B42CE6"/>
    <w:rsid w:val="00B84EC1"/>
    <w:rsid w:val="00B93388"/>
    <w:rsid w:val="00BA3041"/>
    <w:rsid w:val="00BC0A6E"/>
    <w:rsid w:val="00BF5653"/>
    <w:rsid w:val="00C638EB"/>
    <w:rsid w:val="00C8739E"/>
    <w:rsid w:val="00CC0ACE"/>
    <w:rsid w:val="00CD0E79"/>
    <w:rsid w:val="00D21ED0"/>
    <w:rsid w:val="00D67B4E"/>
    <w:rsid w:val="00DB182A"/>
    <w:rsid w:val="00DB622A"/>
    <w:rsid w:val="00DE3026"/>
    <w:rsid w:val="00DF09EF"/>
    <w:rsid w:val="00E07B1C"/>
    <w:rsid w:val="00E25F43"/>
    <w:rsid w:val="00E3512E"/>
    <w:rsid w:val="00E45C66"/>
    <w:rsid w:val="00E86955"/>
    <w:rsid w:val="00E937F5"/>
    <w:rsid w:val="00E97B90"/>
    <w:rsid w:val="00EB20E2"/>
    <w:rsid w:val="00EC2D5E"/>
    <w:rsid w:val="00EC6860"/>
    <w:rsid w:val="00EF2260"/>
    <w:rsid w:val="00F13D36"/>
    <w:rsid w:val="00F86418"/>
    <w:rsid w:val="00FA0EFC"/>
    <w:rsid w:val="00FA4616"/>
    <w:rsid w:val="00FE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1614BB1"/>
  <w15:chartTrackingRefBased/>
  <w15:docId w15:val="{843DEE18-8060-4EA4-B935-64C12CFD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B42CE6"/>
    <w:pPr>
      <w:spacing w:after="120"/>
      <w:jc w:val="both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2"/>
    <w:qFormat/>
    <w:rsid w:val="00440C01"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eastAsiaTheme="majorEastAsia" w:cstheme="majorBidi"/>
      <w:color w:val="F20B1B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440C01"/>
    <w:pPr>
      <w:keepNext/>
      <w:keepLines/>
      <w:spacing w:before="120" w:line="240" w:lineRule="auto"/>
      <w:outlineLvl w:val="1"/>
    </w:pPr>
    <w:rPr>
      <w:b/>
      <w:bCs/>
      <w:color w:val="38352D" w:themeColor="text2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pPr>
      <w:keepNext/>
      <w:keepLines/>
      <w:spacing w:before="360"/>
      <w:outlineLvl w:val="2"/>
    </w:pPr>
    <w:rPr>
      <w:b/>
      <w:bCs/>
      <w:i/>
      <w:iCs/>
      <w:szCs w:val="24"/>
    </w:rPr>
  </w:style>
  <w:style w:type="paragraph" w:styleId="Heading4">
    <w:name w:val="heading 4"/>
    <w:basedOn w:val="Normal"/>
    <w:next w:val="Normal"/>
    <w:link w:val="Heading4Char"/>
    <w:uiPriority w:val="2"/>
    <w:unhideWhenUsed/>
    <w:qFormat/>
    <w:pPr>
      <w:keepNext/>
      <w:keepLines/>
      <w:spacing w:before="240"/>
      <w:contextualSpacing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3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3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qFormat/>
    <w:rPr>
      <w:color w:val="FFFFFF" w:themeColor="background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2"/>
    <w:rsid w:val="00440C01"/>
    <w:rPr>
      <w:rFonts w:ascii="Segoe UI" w:eastAsiaTheme="majorEastAsia" w:hAnsi="Segoe UI" w:cstheme="majorBidi"/>
      <w:color w:val="F20B1B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440C01"/>
    <w:rPr>
      <w:rFonts w:ascii="Segoe UI" w:hAnsi="Segoe UI"/>
      <w:b/>
      <w:bCs/>
      <w:color w:val="38352D" w:themeColor="text2" w:themeShade="BF"/>
      <w:sz w:val="28"/>
      <w:szCs w:val="26"/>
    </w:rPr>
  </w:style>
  <w:style w:type="paragraph" w:styleId="TOCHeading">
    <w:name w:val="TOC Heading"/>
    <w:basedOn w:val="Heading1"/>
    <w:next w:val="Normal"/>
    <w:uiPriority w:val="9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numPr>
        <w:numId w:val="1"/>
      </w:numPr>
      <w:tabs>
        <w:tab w:val="right" w:leader="dot" w:pos="6120"/>
      </w:tabs>
      <w:spacing w:after="140" w:line="240" w:lineRule="auto"/>
      <w:ind w:right="3240"/>
    </w:pPr>
    <w:rPr>
      <w:b/>
      <w:bCs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2"/>
    <w:rPr>
      <w:b/>
      <w:bCs/>
      <w:i/>
      <w:iCs/>
      <w:sz w:val="24"/>
      <w:szCs w:val="24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2"/>
    <w:rPr>
      <w:rFonts w:asciiTheme="majorHAnsi" w:eastAsiaTheme="majorEastAsia" w:hAnsiTheme="majorHAnsi" w:cstheme="majorBidi"/>
    </w:rPr>
  </w:style>
  <w:style w:type="table" w:customStyle="1" w:styleId="ReportTable">
    <w:name w:val="Report Table"/>
    <w:basedOn w:val="TableNormal"/>
    <w:uiPriority w:val="99"/>
    <w:rsid w:val="0056665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20"/>
      </w:rPr>
      <w:tblPr/>
      <w:tcPr>
        <w:shd w:val="clear" w:color="auto" w:fill="E4E3E2" w:themeFill="background2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1Horz">
      <w:tblPr/>
      <w:tcPr>
        <w:shd w:val="clear" w:color="auto" w:fill="E4E3E2" w:themeFill="background2"/>
      </w:tcPr>
    </w:tblStylePr>
    <w:tblStylePr w:type="band2Horz">
      <w:tblPr/>
      <w:tcPr>
        <w:shd w:val="clear" w:color="auto" w:fill="E4E3E2" w:themeFill="background2"/>
      </w:tcPr>
    </w:tblStylePr>
  </w:style>
  <w:style w:type="paragraph" w:styleId="TOC3">
    <w:name w:val="toc 3"/>
    <w:basedOn w:val="Normal"/>
    <w:next w:val="Normal"/>
    <w:autoRedefine/>
    <w:uiPriority w:val="99"/>
    <w:semiHidden/>
    <w:unhideWhenUsed/>
    <w:pPr>
      <w:spacing w:after="100"/>
      <w:ind w:left="720" w:right="3240"/>
    </w:pPr>
  </w:style>
  <w:style w:type="paragraph" w:styleId="TOC4">
    <w:name w:val="toc 4"/>
    <w:basedOn w:val="Normal"/>
    <w:next w:val="Normal"/>
    <w:autoRedefine/>
    <w:uiPriority w:val="99"/>
    <w:semiHidden/>
    <w:unhideWhenUsed/>
    <w:pPr>
      <w:spacing w:after="100"/>
      <w:ind w:left="720" w:right="3240"/>
    </w:pPr>
  </w:style>
  <w:style w:type="paragraph" w:styleId="ListBullet">
    <w:name w:val="List Bullet"/>
    <w:basedOn w:val="Normal"/>
    <w:uiPriority w:val="2"/>
    <w:unhideWhenUsed/>
    <w:qFormat/>
    <w:pPr>
      <w:numPr>
        <w:numId w:val="4"/>
      </w:numPr>
      <w:spacing w:after="240"/>
      <w:contextualSpacing/>
    </w:pPr>
  </w:style>
  <w:style w:type="paragraph" w:styleId="ListBullet2">
    <w:name w:val="List Bullet 2"/>
    <w:basedOn w:val="Normal"/>
    <w:uiPriority w:val="2"/>
    <w:unhideWhenUsed/>
    <w:qFormat/>
    <w:pPr>
      <w:numPr>
        <w:numId w:val="5"/>
      </w:numPr>
      <w:spacing w:after="240"/>
      <w:contextualSpacing/>
    </w:pPr>
  </w:style>
  <w:style w:type="character" w:styleId="Strong">
    <w:name w:val="Strong"/>
    <w:basedOn w:val="DefaultParagraphFont"/>
    <w:uiPriority w:val="6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paragraph" w:styleId="Closing">
    <w:name w:val="Closing"/>
    <w:basedOn w:val="Normal"/>
    <w:link w:val="ClosingChar"/>
    <w:uiPriority w:val="99"/>
    <w:unhideWhenUsed/>
    <w:qFormat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B84EC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E5B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a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7216E9-7B09-4BA6-B088-4A87214B1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329</TotalTime>
  <Pages>1</Pages>
  <Words>1932</Words>
  <Characters>11015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Arrow Player</vt:lpstr>
    </vt:vector>
  </TitlesOfParts>
  <Company/>
  <LinksUpToDate>false</LinksUpToDate>
  <CharactersWithSpaces>12922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Arrow Player</dc:title>
  <dc:subject/>
  <dc:creator>Ina</dc:creator>
  <cp:keywords/>
  <dc:description/>
  <cp:lastModifiedBy>Ina</cp:lastModifiedBy>
  <cp:revision>21</cp:revision>
  <cp:lastPrinted>2016-06-06T20:33:00Z</cp:lastPrinted>
  <dcterms:created xsi:type="dcterms:W3CDTF">2016-06-05T12:57:00Z</dcterms:created>
  <dcterms:modified xsi:type="dcterms:W3CDTF">2016-06-06T20:33:00Z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